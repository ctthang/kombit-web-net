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2152" w14:textId="77777777" w:rsidR="00DF6302" w:rsidRPr="0065707D" w:rsidRDefault="00000000" w:rsidP="00D92101">
      <w:pPr>
        <w:rPr>
          <w:rFonts w:cstheme="minorHAnsi"/>
          <w:color w:val="53677E"/>
          <w:sz w:val="36"/>
          <w:szCs w:val="36"/>
          <w:lang w:val="en-US"/>
        </w:rPr>
        <w:sectPr w:rsidR="00DF6302" w:rsidRPr="0065707D" w:rsidSect="001324D5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2155" w:right="1134" w:bottom="1701" w:left="5330" w:header="709" w:footer="709" w:gutter="0"/>
          <w:cols w:space="708"/>
          <w:titlePg/>
          <w:docGrid w:linePitch="360"/>
        </w:sectPr>
      </w:pPr>
      <w:r>
        <w:rPr>
          <w:rFonts w:cstheme="minorHAnsi"/>
          <w:noProof/>
          <w:color w:val="53677E"/>
          <w:sz w:val="36"/>
          <w:szCs w:val="36"/>
          <w:lang w:val="en-US"/>
        </w:rPr>
        <w:pict w14:anchorId="53E09F02">
          <v:shapetype id="_x0000_t202" coordsize="21600,21600" o:spt="202" path="m,l,21600r21600,l21600,xe">
            <v:stroke joinstyle="miter"/>
            <v:path gradientshapeok="t" o:connecttype="rect"/>
          </v:shapetype>
          <v:shape id="_x0000_s2057" type="#_x0000_t202" style="position:absolute;margin-left:266.5pt;margin-top:476.75pt;width:291.95pt;height:291.95pt;z-index:251656192;mso-position-horizontal-relative:page;mso-position-vertical-relative:page" fillcolor="#6579ae" stroked="f">
            <v:textbox style="mso-next-textbox:#_x0000_s2057" inset=",3mm,,3mm">
              <w:txbxContent>
                <w:p w14:paraId="474FBBFE" w14:textId="77777777" w:rsidR="00144E05" w:rsidRDefault="00144E05" w:rsidP="00144E05">
                  <w:pPr>
                    <w:pStyle w:val="ForsideOverskrift"/>
                  </w:pPr>
                  <w:r>
                    <w:t xml:space="preserve">Kombit </w:t>
                  </w:r>
                </w:p>
                <w:p w14:paraId="58EBDF1B" w14:textId="77777777" w:rsidR="00144E05" w:rsidRDefault="00144E05" w:rsidP="00144E05">
                  <w:pPr>
                    <w:pStyle w:val="ForsideOverskrift"/>
                  </w:pPr>
                </w:p>
                <w:p w14:paraId="6BDAF4DC" w14:textId="77777777" w:rsidR="00144E05" w:rsidRDefault="00144E05" w:rsidP="00144E05">
                  <w:pPr>
                    <w:pStyle w:val="ForsideOverskrift"/>
                  </w:pPr>
                  <w:r>
                    <w:t>Guideline for .Net Sample Web Application</w:t>
                  </w:r>
                </w:p>
                <w:p w14:paraId="49F084E5" w14:textId="77777777" w:rsidR="00144E05" w:rsidRDefault="00144E05" w:rsidP="00144E05">
                  <w:pPr>
                    <w:pStyle w:val="ForsideOverskrift"/>
                  </w:pPr>
                </w:p>
                <w:p w14:paraId="2B273177" w14:textId="77777777" w:rsidR="00144E05" w:rsidRDefault="00144E05" w:rsidP="00144E05">
                  <w:pPr>
                    <w:pStyle w:val="ForsideOverskrift"/>
                  </w:pPr>
                </w:p>
                <w:p w14:paraId="19A167C4" w14:textId="77777777" w:rsidR="00144E05" w:rsidRPr="008416F3" w:rsidRDefault="00144E05" w:rsidP="00144E05">
                  <w:pPr>
                    <w:pStyle w:val="ForsideOverskrift"/>
                  </w:pPr>
                  <w:r>
                    <w:t>Version 1.0</w:t>
                  </w:r>
                </w:p>
                <w:p w14:paraId="60169342" w14:textId="77777777" w:rsidR="00F00F9E" w:rsidRPr="008416F3" w:rsidRDefault="00F00F9E" w:rsidP="008A5922">
                  <w:pPr>
                    <w:pStyle w:val="ForsideOverskrift"/>
                  </w:pPr>
                </w:p>
              </w:txbxContent>
            </v:textbox>
            <w10:wrap anchorx="page" anchory="page"/>
          </v:shape>
        </w:pict>
      </w:r>
    </w:p>
    <w:p w14:paraId="444B9C3C" w14:textId="77777777" w:rsidR="00E41D60" w:rsidRDefault="00E41D60" w:rsidP="00E41D60">
      <w:pPr>
        <w:pStyle w:val="Heading1"/>
        <w:pBdr>
          <w:bottom w:val="single" w:sz="6" w:space="4" w:color="EEEEEE"/>
        </w:pBdr>
        <w:spacing w:after="240"/>
        <w:rPr>
          <w:rFonts w:ascii="Helvetica Neue" w:hAnsi="Helvetica Neue"/>
          <w:color w:val="333333"/>
          <w:sz w:val="54"/>
          <w:szCs w:val="54"/>
          <w:lang w:val="en-US" w:eastAsia="en-US"/>
        </w:rPr>
      </w:pPr>
      <w:r>
        <w:rPr>
          <w:rFonts w:ascii="Helvetica Neue" w:hAnsi="Helvetica Neue"/>
          <w:color w:val="333333"/>
          <w:sz w:val="54"/>
          <w:szCs w:val="54"/>
        </w:rPr>
        <w:lastRenderedPageBreak/>
        <w:t>kombit-web-net</w:t>
      </w:r>
    </w:p>
    <w:p w14:paraId="23B5818A" w14:textId="77777777" w:rsidR="00E41D60" w:rsidRDefault="00E41D60" w:rsidP="00E41D60">
      <w:pPr>
        <w:pStyle w:val="NormalWeb"/>
        <w:spacing w:before="0" w:beforeAutospacing="0" w:after="240" w:afterAutospacing="0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Sample .Net Web Application using Context Handler</w:t>
      </w:r>
    </w:p>
    <w:p w14:paraId="05375983" w14:textId="77777777" w:rsidR="00E41D60" w:rsidRDefault="00E41D60" w:rsidP="00E41D60">
      <w:pPr>
        <w:pStyle w:val="Heading2"/>
        <w:pBdr>
          <w:bottom w:val="single" w:sz="6" w:space="4" w:color="EEEEEE"/>
        </w:pBdr>
        <w:spacing w:after="240"/>
        <w:rPr>
          <w:rFonts w:ascii="Helvetica Neue" w:hAnsi="Helvetica Neue"/>
          <w:color w:val="333333"/>
          <w:sz w:val="42"/>
          <w:szCs w:val="42"/>
        </w:rPr>
      </w:pPr>
      <w:bookmarkStart w:id="0" w:name="user-content-“introduction”"/>
      <w:bookmarkEnd w:id="0"/>
      <w:r>
        <w:rPr>
          <w:rFonts w:ascii="Helvetica Neue" w:hAnsi="Helvetica Neue"/>
          <w:color w:val="333333"/>
          <w:sz w:val="42"/>
          <w:szCs w:val="42"/>
        </w:rPr>
        <w:t>Introduction</w:t>
      </w:r>
    </w:p>
    <w:p w14:paraId="3771A9EB" w14:textId="77777777" w:rsidR="00E41D60" w:rsidRDefault="00E41D60" w:rsidP="00E41D60">
      <w:pPr>
        <w:pStyle w:val="NormalWeb"/>
        <w:spacing w:before="0" w:beforeAutospacing="0" w:after="240" w:afterAutospacing="0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This guide describes how to configure the sample .Net web application using Context Handler for login.</w:t>
      </w:r>
    </w:p>
    <w:p w14:paraId="1E90601C" w14:textId="77777777" w:rsidR="00E41D60" w:rsidRDefault="00E41D60" w:rsidP="00E41D60">
      <w:pPr>
        <w:pStyle w:val="NormalWeb"/>
        <w:spacing w:before="0" w:beforeAutospacing="0" w:after="0" w:afterAutospacing="0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 xml:space="preserve">In the KOMBIT </w:t>
      </w:r>
      <w:proofErr w:type="spellStart"/>
      <w:r>
        <w:rPr>
          <w:rFonts w:ascii="Helvetica Neue" w:hAnsi="Helvetica Neue"/>
          <w:color w:val="333333"/>
        </w:rPr>
        <w:t>Støttesystemer</w:t>
      </w:r>
      <w:proofErr w:type="spellEnd"/>
      <w:r>
        <w:rPr>
          <w:rFonts w:ascii="Helvetica Neue" w:hAnsi="Helvetica Neue"/>
          <w:color w:val="333333"/>
        </w:rPr>
        <w:t xml:space="preserve"> information model, a web application that authenticates users based on an assertion issued by Context Handler (CH) is referred to as a </w:t>
      </w:r>
      <w:proofErr w:type="spellStart"/>
      <w:r>
        <w:rPr>
          <w:rFonts w:ascii="Helvetica Neue" w:hAnsi="Helvetica Neue"/>
          <w:color w:val="333333"/>
        </w:rPr>
        <w:t>Brugervendt</w:t>
      </w:r>
      <w:proofErr w:type="spellEnd"/>
      <w:r>
        <w:rPr>
          <w:rFonts w:ascii="Helvetica Neue" w:hAnsi="Helvetica Neue"/>
          <w:color w:val="333333"/>
        </w:rPr>
        <w:t xml:space="preserve"> system. In the following guide the terms</w:t>
      </w:r>
      <w:r>
        <w:rPr>
          <w:rStyle w:val="apple-converted-space"/>
          <w:rFonts w:ascii="Helvetica Neue" w:hAnsi="Helvetica Neue"/>
          <w:color w:val="333333"/>
        </w:rPr>
        <w:t> </w:t>
      </w:r>
      <w:proofErr w:type="spellStart"/>
      <w:r>
        <w:rPr>
          <w:rStyle w:val="HTMLCode"/>
          <w:rFonts w:ascii="Consolas" w:hAnsi="Consolas"/>
          <w:color w:val="333333"/>
        </w:rPr>
        <w:t>Brugervendt</w:t>
      </w:r>
      <w:proofErr w:type="spellEnd"/>
      <w:r>
        <w:rPr>
          <w:rStyle w:val="HTMLCode"/>
          <w:rFonts w:ascii="Consolas" w:hAnsi="Consolas"/>
          <w:color w:val="333333"/>
        </w:rPr>
        <w:t xml:space="preserve"> system</w:t>
      </w:r>
      <w:r>
        <w:rPr>
          <w:rStyle w:val="apple-converted-space"/>
          <w:rFonts w:ascii="Helvetica Neue" w:hAnsi="Helvetica Neue"/>
          <w:color w:val="333333"/>
        </w:rPr>
        <w:t> </w:t>
      </w:r>
      <w:proofErr w:type="spellStart"/>
      <w:proofErr w:type="gramStart"/>
      <w:r>
        <w:rPr>
          <w:rFonts w:ascii="Helvetica Neue" w:hAnsi="Helvetica Neue"/>
          <w:color w:val="333333"/>
        </w:rPr>
        <w:t>and</w:t>
      </w:r>
      <w:r>
        <w:rPr>
          <w:rStyle w:val="HTMLCode"/>
          <w:rFonts w:ascii="Consolas" w:hAnsi="Consolas"/>
          <w:color w:val="333333"/>
        </w:rPr>
        <w:t>web</w:t>
      </w:r>
      <w:proofErr w:type="spellEnd"/>
      <w:proofErr w:type="gramEnd"/>
      <w:r>
        <w:rPr>
          <w:rStyle w:val="HTMLCode"/>
          <w:rFonts w:ascii="Consolas" w:hAnsi="Consolas"/>
          <w:color w:val="333333"/>
        </w:rPr>
        <w:t xml:space="preserve"> application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will be used interchangeably.</w:t>
      </w:r>
    </w:p>
    <w:p w14:paraId="23C3CD71" w14:textId="77777777" w:rsidR="00E41D60" w:rsidRDefault="00E41D60" w:rsidP="00E41D60">
      <w:pPr>
        <w:pStyle w:val="NormalWeb"/>
        <w:spacing w:before="0" w:beforeAutospacing="0" w:after="240" w:afterAutospacing="0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After completing this guide, the .Net-based sample web application will be configured and ready to be used.</w:t>
      </w:r>
    </w:p>
    <w:p w14:paraId="29AD3587" w14:textId="77777777" w:rsidR="00E41D60" w:rsidRDefault="00E41D60" w:rsidP="00E41D60">
      <w:pPr>
        <w:pStyle w:val="NormalWeb"/>
        <w:spacing w:before="0" w:beforeAutospacing="0" w:after="240" w:afterAutospacing="0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It is assumed that the reader is a .Net-developer knowledgeable in the technologies used to develop this .Net-based sample, including:</w:t>
      </w:r>
    </w:p>
    <w:p w14:paraId="74EB4ED6" w14:textId="156FA5AC" w:rsidR="00E41D60" w:rsidRDefault="00E41D60" w:rsidP="00E41D60">
      <w:pPr>
        <w:pStyle w:val="NormalWeb"/>
        <w:spacing w:before="0" w:beforeAutospacing="0" w:after="240" w:afterAutospacing="0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• C# • Microsoft.Net framework v4.</w:t>
      </w:r>
      <w:r w:rsidR="00C739C8">
        <w:rPr>
          <w:rFonts w:ascii="Helvetica Neue" w:hAnsi="Helvetica Neue"/>
          <w:color w:val="333333"/>
        </w:rPr>
        <w:t>8</w:t>
      </w:r>
      <w:r>
        <w:rPr>
          <w:rFonts w:ascii="Helvetica Neue" w:hAnsi="Helvetica Neue"/>
          <w:color w:val="333333"/>
        </w:rPr>
        <w:t xml:space="preserve"> • Microsoft Windows Server Operating System • Microsoft Internet Information Systems (IIS) • HTTP/HTTPS • X509v3 Certificates</w:t>
      </w:r>
    </w:p>
    <w:p w14:paraId="023C5CEF" w14:textId="77777777" w:rsidR="00E41D60" w:rsidRDefault="00E41D60" w:rsidP="00E41D60">
      <w:pPr>
        <w:pStyle w:val="Heading2"/>
        <w:pBdr>
          <w:bottom w:val="single" w:sz="6" w:space="4" w:color="EEEEEE"/>
        </w:pBdr>
        <w:spacing w:after="240"/>
        <w:rPr>
          <w:rFonts w:ascii="Helvetica Neue" w:hAnsi="Helvetica Neue"/>
          <w:color w:val="333333"/>
          <w:sz w:val="42"/>
          <w:szCs w:val="42"/>
        </w:rPr>
      </w:pPr>
      <w:r>
        <w:rPr>
          <w:rFonts w:ascii="Helvetica Neue" w:hAnsi="Helvetica Neue"/>
          <w:color w:val="333333"/>
          <w:sz w:val="42"/>
          <w:szCs w:val="42"/>
        </w:rPr>
        <w:t>Overview Of The Sample .Net Web Application</w:t>
      </w:r>
    </w:p>
    <w:p w14:paraId="60C5F398" w14:textId="77777777" w:rsidR="00E41D60" w:rsidRDefault="00E41D60" w:rsidP="00E41D60">
      <w:pPr>
        <w:pStyle w:val="NormalWeb"/>
        <w:spacing w:before="0" w:beforeAutospacing="0" w:after="240" w:afterAutospacing="0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 xml:space="preserve">The .Net sample web application is based on the </w:t>
      </w:r>
      <w:proofErr w:type="gramStart"/>
      <w:r>
        <w:rPr>
          <w:rFonts w:ascii="Helvetica Neue" w:hAnsi="Helvetica Neue"/>
          <w:color w:val="333333"/>
        </w:rPr>
        <w:t>open source</w:t>
      </w:r>
      <w:proofErr w:type="gramEnd"/>
      <w:r>
        <w:rPr>
          <w:rFonts w:ascii="Helvetica Neue" w:hAnsi="Helvetica Neue"/>
          <w:color w:val="333333"/>
        </w:rPr>
        <w:t xml:space="preserve"> project OIOSAML.Net</w:t>
      </w:r>
    </w:p>
    <w:p w14:paraId="251F05F5" w14:textId="77777777" w:rsidR="00E41D60" w:rsidRDefault="00E41D60" w:rsidP="00E41D60">
      <w:pPr>
        <w:pStyle w:val="NormalWeb"/>
        <w:spacing w:before="0" w:beforeAutospacing="0" w:after="240" w:afterAutospacing="0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 xml:space="preserve">The </w:t>
      </w:r>
      <w:proofErr w:type="spellStart"/>
      <w:r>
        <w:rPr>
          <w:rFonts w:ascii="Helvetica Neue" w:hAnsi="Helvetica Neue"/>
          <w:color w:val="333333"/>
        </w:rPr>
        <w:t>WebsiteDemo</w:t>
      </w:r>
      <w:proofErr w:type="spellEnd"/>
      <w:r>
        <w:rPr>
          <w:rFonts w:ascii="Helvetica Neue" w:hAnsi="Helvetica Neue"/>
          <w:color w:val="333333"/>
        </w:rPr>
        <w:t xml:space="preserve"> in OIOSAML.Net is used to demonstrate how to send a SAML2.0 </w:t>
      </w:r>
      <w:proofErr w:type="spellStart"/>
      <w:r>
        <w:rPr>
          <w:rFonts w:ascii="Helvetica Neue" w:hAnsi="Helvetica Neue"/>
          <w:color w:val="333333"/>
        </w:rPr>
        <w:t>AuthRequest</w:t>
      </w:r>
      <w:proofErr w:type="spellEnd"/>
      <w:r>
        <w:rPr>
          <w:rFonts w:ascii="Helvetica Neue" w:hAnsi="Helvetica Neue"/>
          <w:color w:val="333333"/>
        </w:rPr>
        <w:t>, how to receive, and how to process a SAML2.0 response containing a SAML2.0 assertion.</w:t>
      </w:r>
    </w:p>
    <w:p w14:paraId="32345C86" w14:textId="77777777" w:rsidR="00E41D60" w:rsidRDefault="00E41D60" w:rsidP="00E41D60">
      <w:pPr>
        <w:pStyle w:val="NormalWeb"/>
        <w:spacing w:before="0" w:beforeAutospacing="0" w:after="0" w:afterAutospacing="0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This guide explains how to configure the sample web application (</w:t>
      </w:r>
      <w:proofErr w:type="spellStart"/>
      <w:r>
        <w:rPr>
          <w:rFonts w:ascii="Helvetica Neue" w:hAnsi="Helvetica Neue"/>
          <w:color w:val="333333"/>
        </w:rPr>
        <w:t>websitedemo</w:t>
      </w:r>
      <w:proofErr w:type="spellEnd"/>
      <w:r>
        <w:rPr>
          <w:rFonts w:ascii="Helvetica Neue" w:hAnsi="Helvetica Neue"/>
          <w:color w:val="333333"/>
        </w:rPr>
        <w:t xml:space="preserve">) based on a SAML2.0 metadata document from the identity provider with which the sample web application will be used. In this sample, the identity provider is </w:t>
      </w:r>
      <w:proofErr w:type="spellStart"/>
      <w:proofErr w:type="gramStart"/>
      <w:r>
        <w:rPr>
          <w:rFonts w:ascii="Helvetica Neue" w:hAnsi="Helvetica Neue"/>
          <w:color w:val="333333"/>
        </w:rPr>
        <w:t>the</w:t>
      </w:r>
      <w:r>
        <w:rPr>
          <w:rStyle w:val="HTMLCode"/>
          <w:rFonts w:ascii="Consolas" w:hAnsi="Consolas"/>
          <w:color w:val="333333"/>
        </w:rPr>
        <w:t>Context</w:t>
      </w:r>
      <w:proofErr w:type="spellEnd"/>
      <w:proofErr w:type="gramEnd"/>
      <w:r>
        <w:rPr>
          <w:rStyle w:val="HTMLCode"/>
          <w:rFonts w:ascii="Consolas" w:hAnsi="Consolas"/>
          <w:color w:val="333333"/>
        </w:rPr>
        <w:t xml:space="preserve"> Handler</w:t>
      </w:r>
      <w:r>
        <w:rPr>
          <w:rFonts w:ascii="Helvetica Neue" w:hAnsi="Helvetica Neue"/>
          <w:color w:val="333333"/>
        </w:rPr>
        <w:t>.</w:t>
      </w:r>
    </w:p>
    <w:p w14:paraId="1DCE5653" w14:textId="77777777" w:rsidR="00E41D60" w:rsidRDefault="00E41D60" w:rsidP="00E41D60">
      <w:pPr>
        <w:pStyle w:val="NormalWeb"/>
        <w:spacing w:before="0" w:beforeAutospacing="0" w:after="240" w:afterAutospacing="0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lastRenderedPageBreak/>
        <w:t xml:space="preserve">In this guide the metadata-file for the KOMBIT </w:t>
      </w:r>
      <w:proofErr w:type="spellStart"/>
      <w:r>
        <w:rPr>
          <w:rFonts w:ascii="Helvetica Neue" w:hAnsi="Helvetica Neue"/>
          <w:color w:val="333333"/>
        </w:rPr>
        <w:t>Støttesystemer</w:t>
      </w:r>
      <w:proofErr w:type="spellEnd"/>
      <w:r>
        <w:rPr>
          <w:rFonts w:ascii="Helvetica Neue" w:hAnsi="Helvetica Neue"/>
          <w:color w:val="333333"/>
        </w:rPr>
        <w:t xml:space="preserve"> Context Handler in the project environment is used.</w:t>
      </w:r>
    </w:p>
    <w:p w14:paraId="0FD2793C" w14:textId="77777777" w:rsidR="00E41D60" w:rsidRDefault="00E41D60" w:rsidP="00E41D60">
      <w:pPr>
        <w:pStyle w:val="Heading2"/>
        <w:pBdr>
          <w:bottom w:val="single" w:sz="6" w:space="4" w:color="EEEEEE"/>
        </w:pBdr>
        <w:spacing w:after="240"/>
        <w:rPr>
          <w:rFonts w:ascii="Helvetica Neue" w:hAnsi="Helvetica Neue"/>
          <w:color w:val="333333"/>
          <w:sz w:val="42"/>
          <w:szCs w:val="42"/>
        </w:rPr>
      </w:pPr>
      <w:bookmarkStart w:id="1" w:name="user-content-“setup”"/>
      <w:bookmarkEnd w:id="1"/>
      <w:r>
        <w:rPr>
          <w:rFonts w:ascii="Helvetica Neue" w:hAnsi="Helvetica Neue"/>
          <w:color w:val="333333"/>
          <w:sz w:val="42"/>
          <w:szCs w:val="42"/>
        </w:rPr>
        <w:t>Setup</w:t>
      </w:r>
    </w:p>
    <w:p w14:paraId="1881A66D" w14:textId="77777777" w:rsidR="00E41D60" w:rsidRDefault="00E41D60" w:rsidP="00E41D60">
      <w:pPr>
        <w:pStyle w:val="NormalWeb"/>
        <w:spacing w:before="0" w:beforeAutospacing="0" w:after="240" w:afterAutospacing="0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 xml:space="preserve">To use this </w:t>
      </w:r>
      <w:proofErr w:type="gramStart"/>
      <w:r>
        <w:rPr>
          <w:rFonts w:ascii="Helvetica Neue" w:hAnsi="Helvetica Neue"/>
          <w:color w:val="333333"/>
        </w:rPr>
        <w:t>sample</w:t>
      </w:r>
      <w:proofErr w:type="gramEnd"/>
      <w:r>
        <w:rPr>
          <w:rFonts w:ascii="Helvetica Neue" w:hAnsi="Helvetica Neue"/>
          <w:color w:val="333333"/>
        </w:rPr>
        <w:t xml:space="preserve"> do the following:</w:t>
      </w:r>
    </w:p>
    <w:p w14:paraId="40DA5CD8" w14:textId="77777777" w:rsidR="00E41D60" w:rsidRDefault="00E41D60" w:rsidP="00E41D60">
      <w:pPr>
        <w:numPr>
          <w:ilvl w:val="0"/>
          <w:numId w:val="20"/>
        </w:numPr>
        <w:spacing w:beforeAutospacing="1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Either clone the repository</w:t>
      </w:r>
      <w:r>
        <w:rPr>
          <w:rStyle w:val="apple-converted-space"/>
          <w:rFonts w:ascii="Helvetica Neue" w:hAnsi="Helvetica Neue"/>
          <w:color w:val="333333"/>
        </w:rPr>
        <w:t> </w:t>
      </w:r>
      <w:hyperlink r:id="rId12" w:history="1">
        <w:r>
          <w:rPr>
            <w:rStyle w:val="Hyperlink"/>
            <w:rFonts w:ascii="Helvetica Neue" w:hAnsi="Helvetica Neue"/>
            <w:color w:val="4078C0"/>
          </w:rPr>
          <w:t>https://github.com/Safewhere/kombit-web-net.git</w:t>
        </w:r>
      </w:hyperlink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to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C:\kombit-web-net</w:t>
      </w:r>
      <w:r>
        <w:rPr>
          <w:rFonts w:ascii="Helvetica Neue" w:hAnsi="Helvetica Neue"/>
          <w:color w:val="333333"/>
        </w:rPr>
        <w:t>, or unpack the provided zip-file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kombit-web-net.zip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to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C:\kombit-web-net</w:t>
      </w:r>
      <w:r>
        <w:rPr>
          <w:rFonts w:ascii="Helvetica Neue" w:hAnsi="Helvetica Neue"/>
          <w:color w:val="333333"/>
        </w:rPr>
        <w:t>.</w:t>
      </w:r>
    </w:p>
    <w:p w14:paraId="14289B9E" w14:textId="77777777" w:rsidR="00E41D60" w:rsidRDefault="00E41D60" w:rsidP="00E41D60">
      <w:pPr>
        <w:numPr>
          <w:ilvl w:val="0"/>
          <w:numId w:val="20"/>
        </w:numPr>
        <w:spacing w:beforeAutospacing="1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Open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C:\kombit-web-net\Kombit.Samples.CH.WebsiteDemo.sln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in Visual Studio, and build the solution.</w:t>
      </w:r>
    </w:p>
    <w:p w14:paraId="74E6CB5F" w14:textId="5EB0F44C" w:rsidR="00E41D60" w:rsidRDefault="00E41D60" w:rsidP="00031B86">
      <w:pPr>
        <w:numPr>
          <w:ilvl w:val="0"/>
          <w:numId w:val="20"/>
        </w:numPr>
        <w:spacing w:beforeAutospacing="1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Make sure an SSL certificate that covers the DNS name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claimapp.</w:t>
      </w:r>
      <w:r w:rsidR="00031B86" w:rsidRPr="00031B86">
        <w:rPr>
          <w:rStyle w:val="HTMLCode"/>
          <w:rFonts w:ascii="Consolas" w:hAnsi="Consolas"/>
          <w:color w:val="333333"/>
        </w:rPr>
        <w:t>eksterntest</w:t>
      </w:r>
      <w:r>
        <w:rPr>
          <w:rStyle w:val="HTMLCode"/>
          <w:rFonts w:ascii="Consolas" w:hAnsi="Consolas"/>
          <w:color w:val="333333"/>
        </w:rPr>
        <w:t>-stoettesystemerne.dk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is present in</w:t>
      </w:r>
      <w:r>
        <w:rPr>
          <w:rStyle w:val="HTMLCode"/>
          <w:rFonts w:ascii="Consolas" w:hAnsi="Consolas"/>
          <w:color w:val="333333"/>
        </w:rPr>
        <w:t>LocalMachine\My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certificate store.</w:t>
      </w:r>
    </w:p>
    <w:p w14:paraId="5514E695" w14:textId="6221FD33" w:rsidR="00E41D60" w:rsidRDefault="00E41D60" w:rsidP="00031B86">
      <w:pPr>
        <w:numPr>
          <w:ilvl w:val="0"/>
          <w:numId w:val="20"/>
        </w:numPr>
        <w:spacing w:beforeAutospacing="1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Open the Hosts-file, and map the DNS name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claimapp.</w:t>
      </w:r>
      <w:r w:rsidR="00031B86" w:rsidRPr="00031B86">
        <w:rPr>
          <w:rStyle w:val="HTMLCode"/>
          <w:rFonts w:ascii="Consolas" w:hAnsi="Consolas"/>
          <w:color w:val="333333"/>
        </w:rPr>
        <w:t>eksterntest</w:t>
      </w:r>
      <w:r>
        <w:rPr>
          <w:rStyle w:val="HTMLCode"/>
          <w:rFonts w:ascii="Consolas" w:hAnsi="Consolas"/>
          <w:color w:val="333333"/>
        </w:rPr>
        <w:t>-stoettesystemerne.dk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to localhost.</w:t>
      </w:r>
    </w:p>
    <w:p w14:paraId="1DDED1B3" w14:textId="77777777" w:rsidR="00E41D60" w:rsidRDefault="00E41D60" w:rsidP="00E41D60">
      <w:pPr>
        <w:numPr>
          <w:ilvl w:val="0"/>
          <w:numId w:val="20"/>
        </w:numPr>
        <w:spacing w:before="100" w:beforeAutospacing="1" w:after="100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Create a new IIS web application:</w:t>
      </w:r>
    </w:p>
    <w:p w14:paraId="081F8544" w14:textId="34137CA8" w:rsidR="00E41D60" w:rsidRDefault="00E41D60" w:rsidP="00E41D60">
      <w:pPr>
        <w:numPr>
          <w:ilvl w:val="1"/>
          <w:numId w:val="20"/>
        </w:numPr>
        <w:spacing w:beforeAutospacing="1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The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Site name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should be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claimapp.</w:t>
      </w:r>
      <w:r w:rsidR="00031B86" w:rsidRPr="00031B86">
        <w:rPr>
          <w:rStyle w:val="HTMLCode"/>
          <w:rFonts w:ascii="Consolas" w:hAnsi="Consolas"/>
          <w:color w:val="333333"/>
        </w:rPr>
        <w:t>eksterntest</w:t>
      </w:r>
      <w:r>
        <w:rPr>
          <w:rStyle w:val="HTMLCode"/>
          <w:rFonts w:ascii="Consolas" w:hAnsi="Consolas"/>
          <w:color w:val="333333"/>
        </w:rPr>
        <w:t>-stoettesystemerne.dk</w:t>
      </w:r>
    </w:p>
    <w:p w14:paraId="3C482EE3" w14:textId="77777777" w:rsidR="00E41D60" w:rsidRDefault="00E41D60" w:rsidP="00E41D60">
      <w:pPr>
        <w:numPr>
          <w:ilvl w:val="1"/>
          <w:numId w:val="20"/>
        </w:numPr>
        <w:spacing w:beforeAutospacing="1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The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Physical path</w:t>
      </w:r>
      <w:r>
        <w:rPr>
          <w:rFonts w:ascii="Helvetica Neue" w:hAnsi="Helvetica Neue"/>
          <w:color w:val="333333"/>
        </w:rPr>
        <w:t>should be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C:\kombit-web-net\Kombit.Samples.CH.WebsiteDemo</w:t>
      </w:r>
    </w:p>
    <w:p w14:paraId="383B823F" w14:textId="77777777" w:rsidR="00E41D60" w:rsidRDefault="00E41D60" w:rsidP="00E41D60">
      <w:pPr>
        <w:numPr>
          <w:ilvl w:val="1"/>
          <w:numId w:val="20"/>
        </w:numPr>
        <w:spacing w:beforeAutospacing="1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The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Binding type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should be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HTTPS</w:t>
      </w:r>
    </w:p>
    <w:p w14:paraId="5E00852C" w14:textId="557F91EC" w:rsidR="00E41D60" w:rsidRDefault="00E41D60" w:rsidP="00E41D60">
      <w:pPr>
        <w:numPr>
          <w:ilvl w:val="1"/>
          <w:numId w:val="20"/>
        </w:numPr>
        <w:spacing w:beforeAutospacing="1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The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Host name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should be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claimapp.</w:t>
      </w:r>
      <w:r w:rsidR="00031B86" w:rsidRPr="00031B86">
        <w:rPr>
          <w:rStyle w:val="HTMLCode"/>
          <w:rFonts w:ascii="Consolas" w:hAnsi="Consolas"/>
          <w:color w:val="333333"/>
        </w:rPr>
        <w:t>eksterntest</w:t>
      </w:r>
      <w:r>
        <w:rPr>
          <w:rStyle w:val="HTMLCode"/>
          <w:rFonts w:ascii="Consolas" w:hAnsi="Consolas"/>
          <w:color w:val="333333"/>
        </w:rPr>
        <w:t>-stoettesystemerne.dk</w:t>
      </w:r>
    </w:p>
    <w:p w14:paraId="5501E477" w14:textId="77777777" w:rsidR="00E41D60" w:rsidRDefault="00E41D60" w:rsidP="00E41D60">
      <w:pPr>
        <w:numPr>
          <w:ilvl w:val="1"/>
          <w:numId w:val="20"/>
        </w:numPr>
        <w:spacing w:before="100" w:beforeAutospacing="1" w:after="100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Select an appropriate SSL certificate, that matches the host name chosen in the previous step</w:t>
      </w:r>
    </w:p>
    <w:p w14:paraId="44A69042" w14:textId="77777777" w:rsidR="00E41D60" w:rsidRDefault="00E41D60" w:rsidP="00E41D60">
      <w:pPr>
        <w:numPr>
          <w:ilvl w:val="0"/>
          <w:numId w:val="20"/>
        </w:numPr>
        <w:spacing w:beforeAutospacing="1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Grant the application pool identity for the web application read and execute permissions to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C:\kombit-web-net</w:t>
      </w:r>
    </w:p>
    <w:p w14:paraId="44F90473" w14:textId="77777777" w:rsidR="00E41D60" w:rsidRDefault="00E41D60" w:rsidP="00E41D60">
      <w:pPr>
        <w:numPr>
          <w:ilvl w:val="0"/>
          <w:numId w:val="20"/>
        </w:numPr>
        <w:spacing w:beforeAutospacing="1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Import the certificate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Style w:val="HTMLCode"/>
          <w:rFonts w:ascii="Consolas" w:hAnsi="Consolas"/>
          <w:color w:val="333333"/>
        </w:rPr>
        <w:t>C:\kombit-web-net\Certificates\saml.claimapp.projekt-stoettesystemerne.dk.p12</w:t>
      </w:r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to</w:t>
      </w:r>
      <w:r>
        <w:rPr>
          <w:rStyle w:val="HTMLCode"/>
          <w:rFonts w:ascii="Consolas" w:hAnsi="Consolas"/>
          <w:color w:val="333333"/>
        </w:rPr>
        <w:t>LocalMachine\My</w:t>
      </w:r>
      <w:r>
        <w:rPr>
          <w:rFonts w:ascii="Helvetica Neue" w:hAnsi="Helvetica Neue"/>
          <w:color w:val="333333"/>
        </w:rPr>
        <w:t>.</w:t>
      </w:r>
    </w:p>
    <w:p w14:paraId="202C8CC4" w14:textId="77777777" w:rsidR="00E41D60" w:rsidRDefault="00E41D60" w:rsidP="00E41D60">
      <w:pPr>
        <w:numPr>
          <w:ilvl w:val="0"/>
          <w:numId w:val="20"/>
        </w:numPr>
        <w:spacing w:before="100" w:beforeAutospacing="1" w:after="100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Assign the application pool identity for the web application read permissions to the private key for the certificate imported in the previous step.</w:t>
      </w:r>
    </w:p>
    <w:p w14:paraId="6820FEA3" w14:textId="553ACF7A" w:rsidR="00E41D60" w:rsidRDefault="00E41D60" w:rsidP="00E41D60">
      <w:pPr>
        <w:numPr>
          <w:ilvl w:val="0"/>
          <w:numId w:val="20"/>
        </w:numPr>
        <w:spacing w:before="100" w:beforeAutospacing="1" w:after="100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Open a browser and point it to</w:t>
      </w:r>
      <w:r>
        <w:rPr>
          <w:rStyle w:val="apple-converted-space"/>
          <w:rFonts w:ascii="Helvetica Neue" w:hAnsi="Helvetica Neue"/>
          <w:color w:val="333333"/>
        </w:rPr>
        <w:t> </w:t>
      </w:r>
      <w:hyperlink r:id="rId13" w:history="1">
        <w:r w:rsidR="00031B86" w:rsidRPr="00474B86">
          <w:rPr>
            <w:rStyle w:val="Hyperlink"/>
            <w:rFonts w:ascii="Helvetica Neue" w:hAnsi="Helvetica Neue"/>
          </w:rPr>
          <w:t>https://claimapp.eksterntest-stoettesystemerne.dk</w:t>
        </w:r>
      </w:hyperlink>
    </w:p>
    <w:p w14:paraId="54D59F56" w14:textId="77777777" w:rsidR="00E41D60" w:rsidRDefault="00E41D60" w:rsidP="00E41D60">
      <w:pPr>
        <w:numPr>
          <w:ilvl w:val="0"/>
          <w:numId w:val="20"/>
        </w:numPr>
        <w:spacing w:before="100" w:beforeAutospacing="1" w:after="100" w:afterAutospacing="1" w:line="384" w:lineRule="atLeast"/>
        <w:rPr>
          <w:rFonts w:ascii="Helvetica Neue" w:hAnsi="Helvetica Neue"/>
          <w:color w:val="333333"/>
        </w:rPr>
      </w:pPr>
      <w:r>
        <w:rPr>
          <w:rFonts w:ascii="Helvetica Neue" w:hAnsi="Helvetica Neue"/>
          <w:color w:val="333333"/>
        </w:rPr>
        <w:t>Click the</w:t>
      </w:r>
      <w:r>
        <w:rPr>
          <w:rStyle w:val="apple-converted-space"/>
          <w:rFonts w:ascii="Helvetica Neue" w:hAnsi="Helvetica Neue"/>
          <w:color w:val="333333"/>
        </w:rPr>
        <w:t> </w:t>
      </w:r>
      <w:hyperlink r:id="rId14" w:history="1">
        <w:r>
          <w:rPr>
            <w:rStyle w:val="Hyperlink"/>
            <w:rFonts w:ascii="Helvetica Neue" w:hAnsi="Helvetica Neue"/>
            <w:color w:val="4078C0"/>
          </w:rPr>
          <w:t>Go to My Page</w:t>
        </w:r>
      </w:hyperlink>
      <w:r>
        <w:rPr>
          <w:rStyle w:val="apple-converted-space"/>
          <w:rFonts w:ascii="Helvetica Neue" w:hAnsi="Helvetica Neue"/>
          <w:color w:val="333333"/>
        </w:rPr>
        <w:t> </w:t>
      </w:r>
      <w:r>
        <w:rPr>
          <w:rFonts w:ascii="Helvetica Neue" w:hAnsi="Helvetica Neue"/>
          <w:color w:val="333333"/>
        </w:rPr>
        <w:t>to login using the Context Handler.</w:t>
      </w:r>
    </w:p>
    <w:p w14:paraId="643156ED" w14:textId="77777777" w:rsidR="000C4D7F" w:rsidRPr="0065707D" w:rsidRDefault="000C4D7F" w:rsidP="00E41D60">
      <w:pPr>
        <w:rPr>
          <w:rFonts w:cstheme="minorHAnsi"/>
          <w:lang w:val="en-US"/>
        </w:rPr>
      </w:pPr>
    </w:p>
    <w:sectPr w:rsidR="000C4D7F" w:rsidRPr="0065707D" w:rsidSect="00A258C3">
      <w:headerReference w:type="even" r:id="rId15"/>
      <w:headerReference w:type="default" r:id="rId16"/>
      <w:headerReference w:type="first" r:id="rId17"/>
      <w:pgSz w:w="11906" w:h="16838" w:code="9"/>
      <w:pgMar w:top="2155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E791F" w14:textId="77777777" w:rsidR="00797441" w:rsidRDefault="00797441">
      <w:r>
        <w:separator/>
      </w:r>
    </w:p>
  </w:endnote>
  <w:endnote w:type="continuationSeparator" w:id="0">
    <w:p w14:paraId="5AC596E8" w14:textId="77777777" w:rsidR="00797441" w:rsidRDefault="00797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A4557" w14:textId="77777777" w:rsidR="00F00F9E" w:rsidRPr="00A258C3" w:rsidRDefault="00F00F9E" w:rsidP="00A258C3">
    <w:pPr>
      <w:pStyle w:val="Footer"/>
      <w:pBdr>
        <w:top w:val="single" w:sz="4" w:space="1" w:color="auto"/>
      </w:pBdr>
      <w:tabs>
        <w:tab w:val="clear" w:pos="4819"/>
        <w:tab w:val="clear" w:pos="9638"/>
        <w:tab w:val="left" w:pos="1440"/>
        <w:tab w:val="left" w:pos="3600"/>
        <w:tab w:val="left" w:pos="5220"/>
        <w:tab w:val="left" w:pos="6840"/>
        <w:tab w:val="right" w:pos="9639"/>
      </w:tabs>
      <w:rPr>
        <w:sz w:val="16"/>
        <w:szCs w:val="16"/>
      </w:rPr>
    </w:pPr>
    <w:r w:rsidRPr="00A258C3">
      <w:rPr>
        <w:sz w:val="16"/>
        <w:szCs w:val="16"/>
      </w:rPr>
      <w:t xml:space="preserve">Globeteam </w:t>
    </w:r>
    <w:r w:rsidRPr="00A258C3">
      <w:rPr>
        <w:sz w:val="16"/>
        <w:szCs w:val="16"/>
      </w:rPr>
      <w:t xml:space="preserve">A/S · </w:t>
    </w:r>
    <w:r>
      <w:rPr>
        <w:sz w:val="16"/>
        <w:szCs w:val="16"/>
      </w:rPr>
      <w:t>Virumgårdsvej 17A</w:t>
    </w:r>
    <w:r w:rsidRPr="00A258C3">
      <w:rPr>
        <w:sz w:val="16"/>
        <w:szCs w:val="16"/>
      </w:rPr>
      <w:t xml:space="preserve"> · 28</w:t>
    </w:r>
    <w:r>
      <w:rPr>
        <w:sz w:val="16"/>
        <w:szCs w:val="16"/>
      </w:rPr>
      <w:t>3</w:t>
    </w:r>
    <w:r w:rsidRPr="00A258C3">
      <w:rPr>
        <w:sz w:val="16"/>
        <w:szCs w:val="16"/>
      </w:rPr>
      <w:t xml:space="preserve">0 </w:t>
    </w:r>
    <w:r>
      <w:rPr>
        <w:sz w:val="16"/>
        <w:szCs w:val="16"/>
      </w:rPr>
      <w:t xml:space="preserve">Virum </w:t>
    </w:r>
    <w:r w:rsidRPr="00A258C3">
      <w:rPr>
        <w:sz w:val="16"/>
        <w:szCs w:val="16"/>
      </w:rPr>
      <w:t xml:space="preserve">· Telefon </w:t>
    </w:r>
    <w:r>
      <w:rPr>
        <w:sz w:val="16"/>
        <w:szCs w:val="16"/>
      </w:rPr>
      <w:t>+45 7026 29</w:t>
    </w:r>
    <w:r w:rsidRPr="00A258C3">
      <w:rPr>
        <w:sz w:val="16"/>
        <w:szCs w:val="16"/>
      </w:rPr>
      <w:t>70 · www.globeteam.com</w:t>
    </w:r>
    <w:r>
      <w:rPr>
        <w:sz w:val="16"/>
        <w:szCs w:val="16"/>
      </w:rPr>
      <w:tab/>
    </w:r>
    <w:r w:rsidRPr="00A258C3">
      <w:rPr>
        <w:sz w:val="16"/>
        <w:szCs w:val="16"/>
      </w:rPr>
      <w:t xml:space="preserve">Side </w:t>
    </w:r>
    <w:r w:rsidR="00C87255" w:rsidRPr="00A258C3">
      <w:rPr>
        <w:rStyle w:val="PageNumber"/>
        <w:sz w:val="16"/>
        <w:szCs w:val="16"/>
      </w:rPr>
      <w:fldChar w:fldCharType="begin"/>
    </w:r>
    <w:r w:rsidRPr="00A258C3">
      <w:rPr>
        <w:rStyle w:val="PageNumber"/>
        <w:sz w:val="16"/>
        <w:szCs w:val="16"/>
      </w:rPr>
      <w:instrText xml:space="preserve"> PAGE </w:instrText>
    </w:r>
    <w:r w:rsidR="00C87255" w:rsidRPr="00A258C3">
      <w:rPr>
        <w:rStyle w:val="PageNumber"/>
        <w:sz w:val="16"/>
        <w:szCs w:val="16"/>
      </w:rPr>
      <w:fldChar w:fldCharType="separate"/>
    </w:r>
    <w:r w:rsidR="00031B86">
      <w:rPr>
        <w:rStyle w:val="PageNumber"/>
        <w:noProof/>
        <w:sz w:val="16"/>
        <w:szCs w:val="16"/>
      </w:rPr>
      <w:t>3</w:t>
    </w:r>
    <w:r w:rsidR="00C87255" w:rsidRPr="00A258C3">
      <w:rPr>
        <w:rStyle w:val="PageNumber"/>
        <w:sz w:val="16"/>
        <w:szCs w:val="16"/>
      </w:rPr>
      <w:fldChar w:fldCharType="end"/>
    </w:r>
    <w:r w:rsidRPr="00A258C3">
      <w:rPr>
        <w:rStyle w:val="PageNumber"/>
        <w:sz w:val="16"/>
        <w:szCs w:val="16"/>
      </w:rPr>
      <w:t xml:space="preserve"> af </w:t>
    </w:r>
    <w:r w:rsidR="00C87255" w:rsidRPr="00A258C3">
      <w:rPr>
        <w:rStyle w:val="PageNumber"/>
        <w:sz w:val="16"/>
        <w:szCs w:val="16"/>
      </w:rPr>
      <w:fldChar w:fldCharType="begin"/>
    </w:r>
    <w:r w:rsidRPr="00A258C3">
      <w:rPr>
        <w:rStyle w:val="PageNumber"/>
        <w:sz w:val="16"/>
        <w:szCs w:val="16"/>
      </w:rPr>
      <w:instrText xml:space="preserve"> NUMPAGES </w:instrText>
    </w:r>
    <w:r w:rsidR="00C87255" w:rsidRPr="00A258C3">
      <w:rPr>
        <w:rStyle w:val="PageNumber"/>
        <w:sz w:val="16"/>
        <w:szCs w:val="16"/>
      </w:rPr>
      <w:fldChar w:fldCharType="separate"/>
    </w:r>
    <w:r w:rsidR="00031B86">
      <w:rPr>
        <w:rStyle w:val="PageNumber"/>
        <w:noProof/>
        <w:sz w:val="16"/>
        <w:szCs w:val="16"/>
      </w:rPr>
      <w:t>3</w:t>
    </w:r>
    <w:r w:rsidR="00C87255" w:rsidRPr="00A258C3">
      <w:rPr>
        <w:rStyle w:val="PageNumber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B693D" w14:textId="77777777" w:rsidR="00797441" w:rsidRDefault="00797441">
      <w:r>
        <w:separator/>
      </w:r>
    </w:p>
  </w:footnote>
  <w:footnote w:type="continuationSeparator" w:id="0">
    <w:p w14:paraId="680B283A" w14:textId="77777777" w:rsidR="00797441" w:rsidRDefault="007974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660FC" w14:textId="77777777" w:rsidR="00F00F9E" w:rsidRDefault="00000000">
    <w:pPr>
      <w:pStyle w:val="Header"/>
    </w:pPr>
    <w:r>
      <w:rPr>
        <w:noProof/>
      </w:rPr>
      <w:pict w14:anchorId="24A7A8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1099" o:spid="_x0000_s1083" type="#_x0000_t136" style="position:absolute;margin-left:0;margin-top:0;width:274pt;height:109.6pt;rotation:315;z-index:-25164851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C2B6D" w14:textId="77777777" w:rsidR="00F00F9E" w:rsidRPr="00221E8E" w:rsidRDefault="00000000" w:rsidP="00A258C3">
    <w:pPr>
      <w:pStyle w:val="GlobeteamNavnetrk"/>
      <w:tabs>
        <w:tab w:val="clear" w:pos="765"/>
        <w:tab w:val="clear" w:pos="794"/>
        <w:tab w:val="clear" w:pos="4819"/>
        <w:tab w:val="right" w:pos="5613"/>
      </w:tabs>
    </w:pPr>
    <w:r>
      <w:rPr>
        <w:noProof/>
      </w:rPr>
      <w:pict w14:anchorId="4EF704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1100" o:spid="_x0000_s1084" type="#_x0000_t136" style="position:absolute;left:0;text-align:left;margin-left:0;margin-top:0;width:274pt;height:109.6pt;rotation:315;z-index:-25164748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>
      <w:rPr>
        <w:noProof/>
        <w:sz w:val="36"/>
        <w:szCs w:val="36"/>
      </w:rPr>
      <w:pict w14:anchorId="758778B6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68" type="#_x0000_t202" style="position:absolute;left:0;text-align:left;margin-left:14.2pt;margin-top:53pt;width:320.9pt;height:5.65pt;z-index:251655680;visibility:visible;mso-position-horizontal-relative:page;mso-position-vertical-relative:page" fillcolor="#6579ae" stroked="f">
          <v:textbox style="mso-next-textbox:#Text box 40">
            <w:txbxContent>
              <w:p w14:paraId="3D11DA65" w14:textId="77777777" w:rsidR="00F00F9E" w:rsidRDefault="00F00F9E" w:rsidP="00E7020F"/>
            </w:txbxContent>
          </v:textbox>
          <w10:wrap anchorx="page" anchory="page"/>
          <w10:anchorlock/>
        </v:shape>
      </w:pict>
    </w:r>
    <w:r w:rsidR="00F00F9E">
      <w:rPr>
        <w:noProof/>
        <w:sz w:val="36"/>
        <w:szCs w:val="36"/>
        <w:lang w:val="en-US" w:eastAsia="en-US"/>
      </w:rPr>
      <w:drawing>
        <wp:anchor distT="0" distB="0" distL="114300" distR="114300" simplePos="0" relativeHeight="251654656" behindDoc="0" locked="0" layoutInCell="1" allowOverlap="1" wp14:anchorId="692EC24B" wp14:editId="41E0B1E7">
          <wp:simplePos x="0" y="0"/>
          <wp:positionH relativeFrom="page">
            <wp:posOffset>6549390</wp:posOffset>
          </wp:positionH>
          <wp:positionV relativeFrom="page">
            <wp:posOffset>450215</wp:posOffset>
          </wp:positionV>
          <wp:extent cx="638175" cy="619125"/>
          <wp:effectExtent l="19050" t="0" r="9525" b="0"/>
          <wp:wrapNone/>
          <wp:docPr id="41" name="Adobe Syste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dobe Systems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19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00F9E" w:rsidRPr="00E208DD">
      <w:rPr>
        <w:sz w:val="36"/>
        <w:szCs w:val="36"/>
      </w:rPr>
      <w:tab/>
    </w:r>
    <w:r w:rsidR="00F00F9E" w:rsidRPr="00221E8E">
      <w:t>GLOBETEAM</w:t>
    </w:r>
  </w:p>
  <w:p w14:paraId="430AB75C" w14:textId="77777777" w:rsidR="00F00F9E" w:rsidRDefault="00F00F9E" w:rsidP="00E7020F">
    <w:pPr>
      <w:pStyle w:val="Header"/>
      <w:ind w:left="-540"/>
    </w:pPr>
  </w:p>
  <w:p w14:paraId="0D291832" w14:textId="77777777" w:rsidR="00F00F9E" w:rsidRPr="00E7020F" w:rsidRDefault="00F00F9E" w:rsidP="00E7020F">
    <w:pPr>
      <w:pStyle w:val="Header"/>
      <w:rPr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ED383" w14:textId="77777777" w:rsidR="00F00F9E" w:rsidRDefault="00000000">
    <w:pPr>
      <w:pStyle w:val="Header"/>
    </w:pPr>
    <w:r>
      <w:rPr>
        <w:noProof/>
      </w:rPr>
      <w:pict w14:anchorId="6415D2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1098" o:spid="_x0000_s1082" type="#_x0000_t136" style="position:absolute;margin-left:0;margin-top:0;width:274pt;height:109.6pt;rotation:315;z-index:-25164953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 w:rsidR="00F00F9E">
      <w:rPr>
        <w:noProof/>
        <w:lang w:val="en-US" w:eastAsia="en-US"/>
      </w:rPr>
      <w:drawing>
        <wp:anchor distT="0" distB="0" distL="114300" distR="114300" simplePos="0" relativeHeight="251665920" behindDoc="1" locked="0" layoutInCell="1" allowOverlap="1" wp14:anchorId="3426E142" wp14:editId="529C79D7">
          <wp:simplePos x="0" y="0"/>
          <wp:positionH relativeFrom="page">
            <wp:posOffset>-388620</wp:posOffset>
          </wp:positionH>
          <wp:positionV relativeFrom="page">
            <wp:posOffset>111760</wp:posOffset>
          </wp:positionV>
          <wp:extent cx="9264015" cy="11437620"/>
          <wp:effectExtent l="19050" t="0" r="0" b="0"/>
          <wp:wrapNone/>
          <wp:docPr id="57" name="Globeteam" descr="Globeteam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lobeteam" descr="Globeteam"/>
                  <pic:cNvPicPr>
                    <a:picLocks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64015" cy="11437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00F9E">
      <w:rPr>
        <w:noProof/>
        <w:lang w:val="en-US" w:eastAsia="en-US"/>
      </w:rPr>
      <w:drawing>
        <wp:anchor distT="0" distB="0" distL="114300" distR="114300" simplePos="0" relativeHeight="251664896" behindDoc="1" locked="0" layoutInCell="1" allowOverlap="1" wp14:anchorId="57FB1747" wp14:editId="56B8E764">
          <wp:simplePos x="0" y="0"/>
          <wp:positionH relativeFrom="page">
            <wp:posOffset>-388620</wp:posOffset>
          </wp:positionH>
          <wp:positionV relativeFrom="page">
            <wp:posOffset>111760</wp:posOffset>
          </wp:positionV>
          <wp:extent cx="9264015" cy="11437620"/>
          <wp:effectExtent l="19050" t="0" r="0" b="0"/>
          <wp:wrapNone/>
          <wp:docPr id="56" name="Globeteam - Sort" descr="Globeteam - Sort" hidden="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lobeteam - Sort" descr="Globeteam - Sort" hidden="1"/>
                  <pic:cNvPicPr>
                    <a:picLocks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64015" cy="11437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00F9E">
      <w:rPr>
        <w:noProof/>
        <w:lang w:val="en-US" w:eastAsia="en-US"/>
      </w:rPr>
      <w:drawing>
        <wp:anchor distT="0" distB="0" distL="114300" distR="114300" simplePos="0" relativeHeight="251663872" behindDoc="1" locked="0" layoutInCell="1" allowOverlap="1" wp14:anchorId="0E91D70D" wp14:editId="0BF3BA89">
          <wp:simplePos x="0" y="0"/>
          <wp:positionH relativeFrom="page">
            <wp:posOffset>-388620</wp:posOffset>
          </wp:positionH>
          <wp:positionV relativeFrom="page">
            <wp:posOffset>111760</wp:posOffset>
          </wp:positionV>
          <wp:extent cx="9264015" cy="11437620"/>
          <wp:effectExtent l="19050" t="0" r="0" b="0"/>
          <wp:wrapNone/>
          <wp:docPr id="54" name="Microsoft" descr="Microsoft" hidden="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icrosoft" descr="Microsoft" hidden="1"/>
                  <pic:cNvPicPr>
                    <a:picLocks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64015" cy="11437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00F9E">
      <w:rPr>
        <w:noProof/>
        <w:lang w:val="en-US" w:eastAsia="en-US"/>
      </w:rPr>
      <w:drawing>
        <wp:anchor distT="0" distB="0" distL="114300" distR="114300" simplePos="0" relativeHeight="251662848" behindDoc="1" locked="0" layoutInCell="1" allowOverlap="1" wp14:anchorId="2047BEB6" wp14:editId="7B6C14A5">
          <wp:simplePos x="0" y="0"/>
          <wp:positionH relativeFrom="page">
            <wp:posOffset>-388620</wp:posOffset>
          </wp:positionH>
          <wp:positionV relativeFrom="page">
            <wp:posOffset>111760</wp:posOffset>
          </wp:positionV>
          <wp:extent cx="9264015" cy="11437620"/>
          <wp:effectExtent l="19050" t="0" r="0" b="0"/>
          <wp:wrapNone/>
          <wp:docPr id="53" name="Development" descr="Development" hidden="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velopment" descr="Development" hidden="1"/>
                  <pic:cNvPicPr>
                    <a:picLocks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64015" cy="11437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00F9E">
      <w:rPr>
        <w:noProof/>
        <w:lang w:val="en-US" w:eastAsia="en-US"/>
      </w:rPr>
      <w:drawing>
        <wp:anchor distT="0" distB="0" distL="114300" distR="114300" simplePos="0" relativeHeight="251661824" behindDoc="1" locked="0" layoutInCell="1" allowOverlap="1" wp14:anchorId="7C60F78C" wp14:editId="2F05AE92">
          <wp:simplePos x="0" y="0"/>
          <wp:positionH relativeFrom="page">
            <wp:posOffset>-388620</wp:posOffset>
          </wp:positionH>
          <wp:positionV relativeFrom="page">
            <wp:posOffset>111760</wp:posOffset>
          </wp:positionV>
          <wp:extent cx="9264015" cy="11437620"/>
          <wp:effectExtent l="19050" t="0" r="0" b="0"/>
          <wp:wrapNone/>
          <wp:docPr id="52" name="IT Strategi" descr="IT Strategi" hidden="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 Strategi" descr="IT Strategi" hidden="1"/>
                  <pic:cNvPicPr>
                    <a:picLocks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64015" cy="11437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00F9E">
      <w:rPr>
        <w:noProof/>
        <w:lang w:val="en-US" w:eastAsia="en-US"/>
      </w:rPr>
      <w:drawing>
        <wp:anchor distT="0" distB="0" distL="114300" distR="114300" simplePos="0" relativeHeight="251660800" behindDoc="1" locked="0" layoutInCell="1" allowOverlap="1" wp14:anchorId="0806E27F" wp14:editId="0B2BD23F">
          <wp:simplePos x="0" y="0"/>
          <wp:positionH relativeFrom="page">
            <wp:posOffset>-388620</wp:posOffset>
          </wp:positionH>
          <wp:positionV relativeFrom="page">
            <wp:posOffset>111760</wp:posOffset>
          </wp:positionV>
          <wp:extent cx="9264015" cy="11437620"/>
          <wp:effectExtent l="19050" t="0" r="0" b="0"/>
          <wp:wrapNone/>
          <wp:docPr id="51" name="Projekt Management" descr="Projekt Management" hidden="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rojekt Management" descr="Projekt Management" hidden="1"/>
                  <pic:cNvPicPr>
                    <a:picLocks noChangeArrowheads="1"/>
                  </pic:cNvPicPr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64015" cy="11437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00F9E">
      <w:rPr>
        <w:noProof/>
        <w:lang w:val="en-US" w:eastAsia="en-US"/>
      </w:rPr>
      <w:drawing>
        <wp:anchor distT="0" distB="0" distL="114300" distR="114300" simplePos="0" relativeHeight="251659776" behindDoc="1" locked="0" layoutInCell="1" allowOverlap="1" wp14:anchorId="2B2D5F87" wp14:editId="06B69111">
          <wp:simplePos x="0" y="0"/>
          <wp:positionH relativeFrom="page">
            <wp:posOffset>-388620</wp:posOffset>
          </wp:positionH>
          <wp:positionV relativeFrom="page">
            <wp:posOffset>111760</wp:posOffset>
          </wp:positionV>
          <wp:extent cx="9264015" cy="11437620"/>
          <wp:effectExtent l="19050" t="0" r="0" b="0"/>
          <wp:wrapNone/>
          <wp:docPr id="50" name="ERP" descr="ERP" hidden="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RP" descr="ERP" hidden="1"/>
                  <pic:cNvPicPr>
                    <a:picLocks noChangeArrowheads="1"/>
                  </pic:cNvPicPr>
                </pic:nvPicPr>
                <pic:blipFill>
                  <a:blip r:embed="rId7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64015" cy="11437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00F9E">
      <w:rPr>
        <w:noProof/>
        <w:lang w:val="en-US" w:eastAsia="en-US"/>
      </w:rPr>
      <w:drawing>
        <wp:anchor distT="0" distB="0" distL="114300" distR="114300" simplePos="0" relativeHeight="251658752" behindDoc="1" locked="0" layoutInCell="1" allowOverlap="1" wp14:anchorId="24E7F68B" wp14:editId="71EA0344">
          <wp:simplePos x="0" y="0"/>
          <wp:positionH relativeFrom="page">
            <wp:posOffset>-388620</wp:posOffset>
          </wp:positionH>
          <wp:positionV relativeFrom="page">
            <wp:posOffset>111760</wp:posOffset>
          </wp:positionV>
          <wp:extent cx="9264015" cy="11437620"/>
          <wp:effectExtent l="19050" t="0" r="0" b="0"/>
          <wp:wrapNone/>
          <wp:docPr id="49" name="Human Touch" descr="Human Touch" hidden="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uman Touch" descr="Human Touch" hidden="1"/>
                  <pic:cNvPicPr>
                    <a:picLocks noChangeArrowheads="1"/>
                  </pic:cNvPicPr>
                </pic:nvPicPr>
                <pic:blipFill>
                  <a:blip r:embed="rId8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64015" cy="11437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00F9E"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398C4090" wp14:editId="5495ADB3">
          <wp:simplePos x="0" y="0"/>
          <wp:positionH relativeFrom="page">
            <wp:posOffset>-388620</wp:posOffset>
          </wp:positionH>
          <wp:positionV relativeFrom="page">
            <wp:posOffset>111760</wp:posOffset>
          </wp:positionV>
          <wp:extent cx="9264015" cy="11437620"/>
          <wp:effectExtent l="19050" t="0" r="0" b="0"/>
          <wp:wrapNone/>
          <wp:docPr id="48" name="Recruiting" descr="Recruiting" hidden="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cruiting" descr="Recruiting" hidden="1"/>
                  <pic:cNvPicPr>
                    <a:picLocks noChangeArrowheads="1"/>
                  </pic:cNvPicPr>
                </pic:nvPicPr>
                <pic:blipFill>
                  <a:blip r:embed="rId9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64015" cy="11437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00F9E">
      <w:rPr>
        <w:noProof/>
        <w:lang w:val="en-US" w:eastAsia="en-US"/>
      </w:rPr>
      <w:drawing>
        <wp:anchor distT="0" distB="0" distL="114935" distR="114935" simplePos="0" relativeHeight="251656704" behindDoc="1" locked="1" layoutInCell="1" allowOverlap="1" wp14:anchorId="0D35A09F" wp14:editId="5D5F9926">
          <wp:simplePos x="0" y="0"/>
          <wp:positionH relativeFrom="page">
            <wp:posOffset>-388620</wp:posOffset>
          </wp:positionH>
          <wp:positionV relativeFrom="page">
            <wp:posOffset>111760</wp:posOffset>
          </wp:positionV>
          <wp:extent cx="9264015" cy="11437620"/>
          <wp:effectExtent l="19050" t="0" r="0" b="0"/>
          <wp:wrapNone/>
          <wp:docPr id="47" name="Service Management" descr="Service Management" hidden="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ervice Management" descr="Service Management" hidden="1"/>
                  <pic:cNvPicPr>
                    <a:picLocks noChangeArrowheads="1"/>
                  </pic:cNvPicPr>
                </pic:nvPicPr>
                <pic:blipFill>
                  <a:blip r:embed="rId10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64015" cy="11437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00F9E">
      <w:rPr>
        <w:noProof/>
        <w:lang w:val="en-US" w:eastAsia="en-US"/>
      </w:rPr>
      <w:drawing>
        <wp:anchor distT="0" distB="0" distL="114300" distR="114300" simplePos="0" relativeHeight="251653632" behindDoc="0" locked="0" layoutInCell="1" allowOverlap="1" wp14:anchorId="37833925" wp14:editId="40342153">
          <wp:simplePos x="0" y="0"/>
          <wp:positionH relativeFrom="column">
            <wp:posOffset>106680</wp:posOffset>
          </wp:positionH>
          <wp:positionV relativeFrom="paragraph">
            <wp:posOffset>4789170</wp:posOffset>
          </wp:positionV>
          <wp:extent cx="549910" cy="549910"/>
          <wp:effectExtent l="19050" t="0" r="2540" b="0"/>
          <wp:wrapNone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/>
                  <pic:cNvPicPr>
                    <a:picLocks noChangeAspect="1" noChangeArrowheads="1"/>
                  </pic:cNvPicPr>
                </pic:nvPicPr>
                <pic:blipFill>
                  <a:blip r:embed="rId1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910" cy="549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pict w14:anchorId="2AEF41AC">
        <v:shapetype id="_x0000_t202" coordsize="21600,21600" o:spt="202" path="m,l,21600r21600,l21600,xe">
          <v:stroke joinstyle="miter"/>
          <v:path gradientshapeok="t" o:connecttype="rect"/>
        </v:shapetype>
        <v:shape id="Tekstboks: GLOBETEAM" o:spid="_x0000_s1060" type="#_x0000_t202" style="position:absolute;margin-left:0;margin-top:161.3pt;width:4in;height:17.85pt;z-index:251652608;visibility:visible;mso-position-horizontal-relative:text;mso-position-vertical-relative:text" filled="f" stroked="f">
          <v:textbox style="mso-next-textbox:#Tekstboks: GLOBETEAM" inset="0,0,0,0">
            <w:txbxContent>
              <w:p w14:paraId="63C95C25" w14:textId="77777777" w:rsidR="00F00F9E" w:rsidRPr="005546C2" w:rsidRDefault="00F00F9E" w:rsidP="005546C2">
                <w:pPr>
                  <w:pStyle w:val="GlobeteamNavnetrk"/>
                  <w:ind w:left="0"/>
                </w:pPr>
                <w:r w:rsidRPr="005546C2">
                  <w:t>GLOBETEAM</w:t>
                </w:r>
              </w:p>
            </w:txbxContent>
          </v:textbox>
        </v:shape>
      </w:pict>
    </w:r>
    <w:r>
      <w:rPr>
        <w:noProof/>
      </w:rPr>
      <w:pict w14:anchorId="37B73921">
        <v:shape id="_x0000_s1059" type="#_x0000_t202" style="position:absolute;margin-left:266.5pt;margin-top:289.15pt;width:291.95pt;height:14.15pt;z-index:251651584;visibility:visible;mso-position-horizontal-relative:page;mso-position-vertical-relative:page" fillcolor="#6579ae" stroked="f">
          <v:textbox style="mso-next-textbox:#_x0000_s1059">
            <w:txbxContent>
              <w:p w14:paraId="53397846" w14:textId="77777777" w:rsidR="00F00F9E" w:rsidRPr="001324D5" w:rsidRDefault="00F00F9E" w:rsidP="001324D5">
                <w:pPr>
                  <w:rPr>
                    <w:color w:val="FFFFFF"/>
                  </w:rPr>
                </w:pPr>
              </w:p>
            </w:txbxContent>
          </v:textbox>
          <w10:wrap anchorx="page" anchory="page"/>
        </v:shape>
      </w:pict>
    </w:r>
    <w:r>
      <w:rPr>
        <w:noProof/>
      </w:rPr>
      <w:pict w14:anchorId="0B177212">
        <v:shape id="_x0000_s1058" type="#_x0000_t202" style="position:absolute;margin-left:266.5pt;margin-top:416.75pt;width:291.95pt;height:34pt;z-index:251650560;visibility:visible;mso-position-horizontal-relative:page;mso-position-vertical-relative:page" fillcolor="#6579ae" stroked="f">
          <v:textbox style="mso-next-textbox:#_x0000_s1058">
            <w:txbxContent>
              <w:p w14:paraId="3891ABF6" w14:textId="77777777" w:rsidR="00F00F9E" w:rsidRPr="001324D5" w:rsidRDefault="00F00F9E" w:rsidP="001324D5">
                <w:pPr>
                  <w:rPr>
                    <w:color w:val="FFFFFF"/>
                  </w:rPr>
                </w:pPr>
              </w:p>
            </w:txbxContent>
          </v:textbox>
          <w10:wrap anchorx="page" anchory="page"/>
        </v:shape>
      </w:pict>
    </w:r>
    <w:r>
      <w:rPr>
        <w:noProof/>
      </w:rPr>
      <w:pict w14:anchorId="1D7FD02B">
        <v:shape id="_x0000_s1057" type="#_x0000_t202" style="position:absolute;margin-left:266.5pt;margin-top:345.85pt;width:291.95pt;height:22.7pt;z-index:251649536;visibility:visible;mso-position-horizontal-relative:page;mso-position-vertical-relative:page" fillcolor="#6579ae" stroked="f">
          <v:textbox style="mso-next-textbox:#_x0000_s1057">
            <w:txbxContent>
              <w:p w14:paraId="674008AF" w14:textId="77777777" w:rsidR="00F00F9E" w:rsidRPr="001324D5" w:rsidRDefault="00F00F9E" w:rsidP="001324D5">
                <w:pPr>
                  <w:rPr>
                    <w:color w:val="FFFFFF"/>
                  </w:rPr>
                </w:pPr>
              </w:p>
            </w:txbxContent>
          </v:textbox>
          <w10:wrap anchorx="page" anchory="page"/>
        </v:shape>
      </w:pict>
    </w:r>
    <w:r>
      <w:rPr>
        <w:noProof/>
      </w:rPr>
      <w:pict w14:anchorId="4B61BADE">
        <v:shape id="_x0000_s1056" type="#_x0000_t202" style="position:absolute;margin-left:266.5pt;margin-top:214.05pt;width:291.95pt;height:8.5pt;z-index:251648512;visibility:visible;mso-position-horizontal-relative:page;mso-position-vertical-relative:page" fillcolor="#6579ae" stroked="f">
          <v:textbox style="mso-next-textbox:#_x0000_s1056">
            <w:txbxContent>
              <w:p w14:paraId="16CD0679" w14:textId="77777777" w:rsidR="00F00F9E" w:rsidRPr="001324D5" w:rsidRDefault="00F00F9E" w:rsidP="001324D5">
                <w:pPr>
                  <w:rPr>
                    <w:color w:val="FFFFFF"/>
                  </w:rPr>
                </w:pP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BA049" w14:textId="77777777" w:rsidR="00F00F9E" w:rsidRDefault="00000000">
    <w:pPr>
      <w:pStyle w:val="Header"/>
    </w:pPr>
    <w:r>
      <w:rPr>
        <w:noProof/>
      </w:rPr>
      <w:pict w14:anchorId="7F4AA7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1102" o:spid="_x0000_s1086" type="#_x0000_t136" style="position:absolute;margin-left:0;margin-top:0;width:274pt;height:109.6pt;rotation:315;z-index:-2516454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AF71A" w14:textId="77777777" w:rsidR="00F00F9E" w:rsidRDefault="00000000">
    <w:pPr>
      <w:pStyle w:val="Header"/>
    </w:pPr>
    <w:r>
      <w:rPr>
        <w:noProof/>
      </w:rPr>
      <w:pict w14:anchorId="6E140C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1103" o:spid="_x0000_s1087" type="#_x0000_t136" style="position:absolute;margin-left:0;margin-top:0;width:274pt;height:109.6pt;rotation:315;z-index:-2516444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3A246" w14:textId="77777777" w:rsidR="00F00F9E" w:rsidRPr="00221E8E" w:rsidRDefault="00000000" w:rsidP="006A7640">
    <w:pPr>
      <w:pStyle w:val="GlobeteamNavnetrk"/>
      <w:tabs>
        <w:tab w:val="clear" w:pos="765"/>
        <w:tab w:val="clear" w:pos="794"/>
        <w:tab w:val="left" w:pos="2520"/>
      </w:tabs>
    </w:pPr>
    <w:r>
      <w:rPr>
        <w:noProof/>
      </w:rPr>
      <w:pict w14:anchorId="12206C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1101" o:spid="_x0000_s1085" type="#_x0000_t136" style="position:absolute;left:0;text-align:left;margin-left:0;margin-top:0;width:274pt;height:109.6pt;rotation:315;z-index:-25164646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>
      <w:rPr>
        <w:noProof/>
        <w:sz w:val="36"/>
        <w:szCs w:val="36"/>
      </w:rPr>
      <w:pict w14:anchorId="00FCBE57">
        <v:shapetype id="_x0000_t202" coordsize="21600,21600" o:spt="202" path="m,l,21600r21600,l21600,xe">
          <v:stroke joinstyle="miter"/>
          <v:path gradientshapeok="t" o:connecttype="rect"/>
        </v:shapetype>
        <v:shape id="_x0000_s1054" type="#_x0000_t202" style="position:absolute;left:0;text-align:left;margin-left:14.2pt;margin-top:53pt;width:320.9pt;height:5.65pt;z-index:251647488;mso-position-horizontal-relative:page;mso-position-vertical-relative:page" fillcolor="#6579ae" stroked="f">
          <v:textbox style="mso-next-textbox:#_x0000_s1054">
            <w:txbxContent>
              <w:p w14:paraId="482581AF" w14:textId="77777777" w:rsidR="00F00F9E" w:rsidRDefault="00F00F9E" w:rsidP="00392E45"/>
            </w:txbxContent>
          </v:textbox>
          <w10:wrap anchorx="page" anchory="page"/>
          <w10:anchorlock/>
        </v:shape>
      </w:pict>
    </w:r>
    <w:r>
      <w:rPr>
        <w:noProof/>
        <w:sz w:val="36"/>
        <w:szCs w:val="36"/>
      </w:rPr>
      <w:pict w14:anchorId="7B1ECC98">
        <v:shape id="_x0000_s1052" type="#_x0000_t202" style="position:absolute;left:0;text-align:left;margin-left:14.2pt;margin-top:280.65pt;width:44.1pt;height:34pt;z-index:251646464;mso-position-horizontal-relative:page;mso-position-vertical-relative:page" fillcolor="#6579ae" stroked="f">
          <v:textbox style="mso-next-textbox:#_x0000_s1052">
            <w:txbxContent>
              <w:p w14:paraId="5B45935E" w14:textId="77777777" w:rsidR="00F00F9E" w:rsidRDefault="00F00F9E" w:rsidP="00392E45"/>
            </w:txbxContent>
          </v:textbox>
          <w10:wrap anchorx="page" anchory="page"/>
          <w10:anchorlock/>
        </v:shape>
      </w:pict>
    </w:r>
    <w:r>
      <w:rPr>
        <w:noProof/>
        <w:sz w:val="36"/>
        <w:szCs w:val="36"/>
      </w:rPr>
      <w:pict w14:anchorId="679BDDE0">
        <v:shape id="_x0000_s1051" type="#_x0000_t202" style="position:absolute;left:0;text-align:left;margin-left:14.2pt;margin-top:223.95pt;width:44.1pt;height:22.7pt;z-index:251645440;mso-position-horizontal-relative:page;mso-position-vertical-relative:page" fillcolor="#6579ae" stroked="f">
          <v:textbox style="mso-next-textbox:#_x0000_s1051">
            <w:txbxContent>
              <w:p w14:paraId="27BF7808" w14:textId="77777777" w:rsidR="00F00F9E" w:rsidRDefault="00F00F9E" w:rsidP="00392E45"/>
            </w:txbxContent>
          </v:textbox>
          <w10:wrap anchorx="page" anchory="page"/>
          <w10:anchorlock/>
        </v:shape>
      </w:pict>
    </w:r>
    <w:r w:rsidR="00F00F9E">
      <w:rPr>
        <w:noProof/>
        <w:sz w:val="36"/>
        <w:szCs w:val="36"/>
        <w:lang w:val="en-US" w:eastAsia="en-US"/>
      </w:rPr>
      <w:drawing>
        <wp:anchor distT="0" distB="0" distL="114300" distR="114300" simplePos="0" relativeHeight="251644416" behindDoc="0" locked="0" layoutInCell="1" allowOverlap="1" wp14:anchorId="619BCD17" wp14:editId="3117C8B8">
          <wp:simplePos x="0" y="0"/>
          <wp:positionH relativeFrom="page">
            <wp:posOffset>6549390</wp:posOffset>
          </wp:positionH>
          <wp:positionV relativeFrom="page">
            <wp:posOffset>450215</wp:posOffset>
          </wp:positionV>
          <wp:extent cx="638175" cy="619125"/>
          <wp:effectExtent l="19050" t="0" r="9525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19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36"/>
        <w:szCs w:val="36"/>
      </w:rPr>
      <w:pict w14:anchorId="787BFAC1">
        <v:shape id="_x0000_s1049" type="#_x0000_t202" style="position:absolute;left:0;text-align:left;margin-left:14.2pt;margin-top:170.1pt;width:44.1pt;height:14.15pt;z-index:251643392;mso-position-horizontal-relative:page;mso-position-vertical-relative:page" fillcolor="#6579ae" stroked="f">
          <v:textbox style="mso-next-textbox:#_x0000_s1049">
            <w:txbxContent>
              <w:p w14:paraId="1C3E58FA" w14:textId="77777777" w:rsidR="00F00F9E" w:rsidRDefault="00F00F9E" w:rsidP="00392E45"/>
            </w:txbxContent>
          </v:textbox>
          <w10:wrap anchorx="page" anchory="page"/>
          <w10:anchorlock/>
        </v:shape>
      </w:pict>
    </w:r>
    <w:r w:rsidR="00F00F9E" w:rsidRPr="00E208DD">
      <w:rPr>
        <w:sz w:val="36"/>
        <w:szCs w:val="36"/>
      </w:rPr>
      <w:tab/>
    </w:r>
    <w:r w:rsidR="00F00F9E" w:rsidRPr="00221E8E">
      <w:t>GLOBETEAM</w:t>
    </w:r>
  </w:p>
  <w:p w14:paraId="35C51EFD" w14:textId="77777777" w:rsidR="00F00F9E" w:rsidRDefault="00F00F9E" w:rsidP="00803F45">
    <w:pPr>
      <w:pStyle w:val="Header"/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6FEB1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FC13B8"/>
    <w:multiLevelType w:val="hybridMultilevel"/>
    <w:tmpl w:val="1F26784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F5EAC"/>
    <w:multiLevelType w:val="hybridMultilevel"/>
    <w:tmpl w:val="78443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B3CD4"/>
    <w:multiLevelType w:val="multilevel"/>
    <w:tmpl w:val="94924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E0874"/>
    <w:multiLevelType w:val="hybridMultilevel"/>
    <w:tmpl w:val="0960210C"/>
    <w:lvl w:ilvl="0" w:tplc="AD2C177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1242E"/>
    <w:multiLevelType w:val="hybridMultilevel"/>
    <w:tmpl w:val="ADD40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E4EEF"/>
    <w:multiLevelType w:val="hybridMultilevel"/>
    <w:tmpl w:val="F2FA1A7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F74D0"/>
    <w:multiLevelType w:val="hybridMultilevel"/>
    <w:tmpl w:val="2F16E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57C4E"/>
    <w:multiLevelType w:val="hybridMultilevel"/>
    <w:tmpl w:val="2B2CA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4A3928"/>
    <w:multiLevelType w:val="hybridMultilevel"/>
    <w:tmpl w:val="51908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73B70"/>
    <w:multiLevelType w:val="hybridMultilevel"/>
    <w:tmpl w:val="55C6E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444BE"/>
    <w:multiLevelType w:val="hybridMultilevel"/>
    <w:tmpl w:val="C220C7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B40D81"/>
    <w:multiLevelType w:val="hybridMultilevel"/>
    <w:tmpl w:val="D8CE0E9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D57D30"/>
    <w:multiLevelType w:val="hybridMultilevel"/>
    <w:tmpl w:val="9956E762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871C6A"/>
    <w:multiLevelType w:val="hybridMultilevel"/>
    <w:tmpl w:val="AC469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E17066"/>
    <w:multiLevelType w:val="hybridMultilevel"/>
    <w:tmpl w:val="FDC88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240CF5"/>
    <w:multiLevelType w:val="hybridMultilevel"/>
    <w:tmpl w:val="FDC88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F25C67"/>
    <w:multiLevelType w:val="hybridMultilevel"/>
    <w:tmpl w:val="DC1A92AE"/>
    <w:lvl w:ilvl="0" w:tplc="EF3C5D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E86AB0"/>
    <w:multiLevelType w:val="hybridMultilevel"/>
    <w:tmpl w:val="5176A762"/>
    <w:lvl w:ilvl="0" w:tplc="AD2C177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FC4AD9"/>
    <w:multiLevelType w:val="hybridMultilevel"/>
    <w:tmpl w:val="7C24D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887885">
    <w:abstractNumId w:val="0"/>
  </w:num>
  <w:num w:numId="2" w16cid:durableId="1403136434">
    <w:abstractNumId w:val="1"/>
  </w:num>
  <w:num w:numId="3" w16cid:durableId="876355819">
    <w:abstractNumId w:val="17"/>
  </w:num>
  <w:num w:numId="4" w16cid:durableId="1768577394">
    <w:abstractNumId w:val="6"/>
  </w:num>
  <w:num w:numId="5" w16cid:durableId="1736314847">
    <w:abstractNumId w:val="12"/>
  </w:num>
  <w:num w:numId="6" w16cid:durableId="495339213">
    <w:abstractNumId w:val="13"/>
  </w:num>
  <w:num w:numId="7" w16cid:durableId="941884131">
    <w:abstractNumId w:val="8"/>
  </w:num>
  <w:num w:numId="8" w16cid:durableId="360671315">
    <w:abstractNumId w:val="4"/>
  </w:num>
  <w:num w:numId="9" w16cid:durableId="148402967">
    <w:abstractNumId w:val="18"/>
  </w:num>
  <w:num w:numId="10" w16cid:durableId="252401454">
    <w:abstractNumId w:val="19"/>
  </w:num>
  <w:num w:numId="11" w16cid:durableId="130296323">
    <w:abstractNumId w:val="15"/>
  </w:num>
  <w:num w:numId="12" w16cid:durableId="1345204732">
    <w:abstractNumId w:val="2"/>
  </w:num>
  <w:num w:numId="13" w16cid:durableId="375348559">
    <w:abstractNumId w:val="9"/>
  </w:num>
  <w:num w:numId="14" w16cid:durableId="1174228320">
    <w:abstractNumId w:val="10"/>
  </w:num>
  <w:num w:numId="15" w16cid:durableId="1615163179">
    <w:abstractNumId w:val="11"/>
  </w:num>
  <w:num w:numId="16" w16cid:durableId="290018552">
    <w:abstractNumId w:val="7"/>
  </w:num>
  <w:num w:numId="17" w16cid:durableId="895581435">
    <w:abstractNumId w:val="14"/>
  </w:num>
  <w:num w:numId="18" w16cid:durableId="1231887975">
    <w:abstractNumId w:val="16"/>
  </w:num>
  <w:num w:numId="19" w16cid:durableId="2002391533">
    <w:abstractNumId w:val="5"/>
  </w:num>
  <w:num w:numId="20" w16cid:durableId="80138462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567"/>
  <w:hyphenationZone w:val="425"/>
  <w:characterSpacingControl w:val="doNotCompress"/>
  <w:hdrShapeDefaults>
    <o:shapedefaults v:ext="edit" spidmax="2058">
      <o:colormru v:ext="edit" colors="#53677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5F0"/>
    <w:rsid w:val="0000133E"/>
    <w:rsid w:val="000020F0"/>
    <w:rsid w:val="000055C8"/>
    <w:rsid w:val="0001195F"/>
    <w:rsid w:val="00014E1D"/>
    <w:rsid w:val="00015D3C"/>
    <w:rsid w:val="00016D37"/>
    <w:rsid w:val="0002351D"/>
    <w:rsid w:val="00024174"/>
    <w:rsid w:val="00024764"/>
    <w:rsid w:val="00024D01"/>
    <w:rsid w:val="00025E1E"/>
    <w:rsid w:val="00030566"/>
    <w:rsid w:val="0003071F"/>
    <w:rsid w:val="00031B86"/>
    <w:rsid w:val="00033CBE"/>
    <w:rsid w:val="00035DDB"/>
    <w:rsid w:val="0004490E"/>
    <w:rsid w:val="0005420F"/>
    <w:rsid w:val="00054376"/>
    <w:rsid w:val="0005439D"/>
    <w:rsid w:val="000545FB"/>
    <w:rsid w:val="000569A9"/>
    <w:rsid w:val="00056E74"/>
    <w:rsid w:val="00057396"/>
    <w:rsid w:val="0006119B"/>
    <w:rsid w:val="00065859"/>
    <w:rsid w:val="00067507"/>
    <w:rsid w:val="00070068"/>
    <w:rsid w:val="00072B3D"/>
    <w:rsid w:val="00074D92"/>
    <w:rsid w:val="00076575"/>
    <w:rsid w:val="0008608D"/>
    <w:rsid w:val="0009070F"/>
    <w:rsid w:val="00094BDA"/>
    <w:rsid w:val="000963AA"/>
    <w:rsid w:val="0009670C"/>
    <w:rsid w:val="00096946"/>
    <w:rsid w:val="00097A58"/>
    <w:rsid w:val="000A167F"/>
    <w:rsid w:val="000A1D0F"/>
    <w:rsid w:val="000A2DBC"/>
    <w:rsid w:val="000A35DF"/>
    <w:rsid w:val="000A7571"/>
    <w:rsid w:val="000A78B6"/>
    <w:rsid w:val="000B3E35"/>
    <w:rsid w:val="000B7DE3"/>
    <w:rsid w:val="000C284B"/>
    <w:rsid w:val="000C46AF"/>
    <w:rsid w:val="000C4D7F"/>
    <w:rsid w:val="000D184F"/>
    <w:rsid w:val="000D1B9F"/>
    <w:rsid w:val="000D3787"/>
    <w:rsid w:val="000D51A1"/>
    <w:rsid w:val="000D540D"/>
    <w:rsid w:val="000E21AA"/>
    <w:rsid w:val="000E3588"/>
    <w:rsid w:val="000E6A8C"/>
    <w:rsid w:val="000E78A4"/>
    <w:rsid w:val="000F1968"/>
    <w:rsid w:val="000F5170"/>
    <w:rsid w:val="000F5472"/>
    <w:rsid w:val="001013D3"/>
    <w:rsid w:val="00101F6E"/>
    <w:rsid w:val="00102DB9"/>
    <w:rsid w:val="00102FEB"/>
    <w:rsid w:val="001038E5"/>
    <w:rsid w:val="00112454"/>
    <w:rsid w:val="0011265C"/>
    <w:rsid w:val="00114B25"/>
    <w:rsid w:val="00116ECF"/>
    <w:rsid w:val="001234E2"/>
    <w:rsid w:val="00123B0B"/>
    <w:rsid w:val="00125F70"/>
    <w:rsid w:val="001261D9"/>
    <w:rsid w:val="00127290"/>
    <w:rsid w:val="001322A2"/>
    <w:rsid w:val="001324D5"/>
    <w:rsid w:val="00133557"/>
    <w:rsid w:val="001363DC"/>
    <w:rsid w:val="001370E5"/>
    <w:rsid w:val="00141ADD"/>
    <w:rsid w:val="00144E05"/>
    <w:rsid w:val="00156EA7"/>
    <w:rsid w:val="00156F13"/>
    <w:rsid w:val="00157868"/>
    <w:rsid w:val="001625CF"/>
    <w:rsid w:val="001638EC"/>
    <w:rsid w:val="001677FE"/>
    <w:rsid w:val="001701F9"/>
    <w:rsid w:val="00171E14"/>
    <w:rsid w:val="0017398A"/>
    <w:rsid w:val="00174D86"/>
    <w:rsid w:val="001805E5"/>
    <w:rsid w:val="0018514F"/>
    <w:rsid w:val="00191481"/>
    <w:rsid w:val="00192F63"/>
    <w:rsid w:val="00194A18"/>
    <w:rsid w:val="001A2429"/>
    <w:rsid w:val="001A3E19"/>
    <w:rsid w:val="001A4237"/>
    <w:rsid w:val="001A4E51"/>
    <w:rsid w:val="001A5A81"/>
    <w:rsid w:val="001B28EC"/>
    <w:rsid w:val="001B3E4F"/>
    <w:rsid w:val="001B5696"/>
    <w:rsid w:val="001C6B9E"/>
    <w:rsid w:val="001C7B18"/>
    <w:rsid w:val="001D5EBC"/>
    <w:rsid w:val="001F08AA"/>
    <w:rsid w:val="001F11AA"/>
    <w:rsid w:val="001F1DDF"/>
    <w:rsid w:val="002003B4"/>
    <w:rsid w:val="00213759"/>
    <w:rsid w:val="0021435C"/>
    <w:rsid w:val="002173FF"/>
    <w:rsid w:val="00217927"/>
    <w:rsid w:val="00220016"/>
    <w:rsid w:val="002213F3"/>
    <w:rsid w:val="00221E78"/>
    <w:rsid w:val="00221E8E"/>
    <w:rsid w:val="0022349F"/>
    <w:rsid w:val="00225585"/>
    <w:rsid w:val="00230350"/>
    <w:rsid w:val="002317AD"/>
    <w:rsid w:val="00232FE6"/>
    <w:rsid w:val="0023359B"/>
    <w:rsid w:val="0024007D"/>
    <w:rsid w:val="00242AE4"/>
    <w:rsid w:val="00243997"/>
    <w:rsid w:val="0024783A"/>
    <w:rsid w:val="00251302"/>
    <w:rsid w:val="00251916"/>
    <w:rsid w:val="00254E2B"/>
    <w:rsid w:val="002557DB"/>
    <w:rsid w:val="00255E7D"/>
    <w:rsid w:val="00260CCF"/>
    <w:rsid w:val="00262903"/>
    <w:rsid w:val="00263DD6"/>
    <w:rsid w:val="00264A07"/>
    <w:rsid w:val="0026543D"/>
    <w:rsid w:val="00265C99"/>
    <w:rsid w:val="00265E3F"/>
    <w:rsid w:val="00266327"/>
    <w:rsid w:val="00271F90"/>
    <w:rsid w:val="0028527E"/>
    <w:rsid w:val="00293CA0"/>
    <w:rsid w:val="002A6F5D"/>
    <w:rsid w:val="002B45FD"/>
    <w:rsid w:val="002B5B30"/>
    <w:rsid w:val="002C477B"/>
    <w:rsid w:val="002D2094"/>
    <w:rsid w:val="002D6583"/>
    <w:rsid w:val="002D70B8"/>
    <w:rsid w:val="002D7DC4"/>
    <w:rsid w:val="002E0386"/>
    <w:rsid w:val="002E05B3"/>
    <w:rsid w:val="002E2BC1"/>
    <w:rsid w:val="002E31BD"/>
    <w:rsid w:val="002E408B"/>
    <w:rsid w:val="002F082B"/>
    <w:rsid w:val="002F0D7F"/>
    <w:rsid w:val="002F0E47"/>
    <w:rsid w:val="002F23D4"/>
    <w:rsid w:val="002F42BA"/>
    <w:rsid w:val="002F572C"/>
    <w:rsid w:val="002F6CF7"/>
    <w:rsid w:val="00302D97"/>
    <w:rsid w:val="003030F1"/>
    <w:rsid w:val="00304C1E"/>
    <w:rsid w:val="00310D11"/>
    <w:rsid w:val="00311FE1"/>
    <w:rsid w:val="003138A5"/>
    <w:rsid w:val="00315009"/>
    <w:rsid w:val="00322896"/>
    <w:rsid w:val="0032649D"/>
    <w:rsid w:val="003310A3"/>
    <w:rsid w:val="003327B2"/>
    <w:rsid w:val="003351BB"/>
    <w:rsid w:val="0033540C"/>
    <w:rsid w:val="00336D28"/>
    <w:rsid w:val="00340404"/>
    <w:rsid w:val="00340EBB"/>
    <w:rsid w:val="00341574"/>
    <w:rsid w:val="0034754D"/>
    <w:rsid w:val="00350071"/>
    <w:rsid w:val="00350970"/>
    <w:rsid w:val="00357237"/>
    <w:rsid w:val="00357B1A"/>
    <w:rsid w:val="00364AC6"/>
    <w:rsid w:val="00371B82"/>
    <w:rsid w:val="003759E0"/>
    <w:rsid w:val="00375E11"/>
    <w:rsid w:val="003812F6"/>
    <w:rsid w:val="003841ED"/>
    <w:rsid w:val="00387350"/>
    <w:rsid w:val="003877B6"/>
    <w:rsid w:val="00387EE6"/>
    <w:rsid w:val="00390AC8"/>
    <w:rsid w:val="00391A21"/>
    <w:rsid w:val="00392E45"/>
    <w:rsid w:val="0039318E"/>
    <w:rsid w:val="0039414E"/>
    <w:rsid w:val="003944C4"/>
    <w:rsid w:val="00396C94"/>
    <w:rsid w:val="00396E42"/>
    <w:rsid w:val="003B41E2"/>
    <w:rsid w:val="003B52BC"/>
    <w:rsid w:val="003C08AB"/>
    <w:rsid w:val="003C193F"/>
    <w:rsid w:val="003C2FAF"/>
    <w:rsid w:val="003C3A7B"/>
    <w:rsid w:val="003C5169"/>
    <w:rsid w:val="003D22F6"/>
    <w:rsid w:val="003D3840"/>
    <w:rsid w:val="003D466C"/>
    <w:rsid w:val="003D611D"/>
    <w:rsid w:val="003D64EA"/>
    <w:rsid w:val="003D704D"/>
    <w:rsid w:val="003D74BD"/>
    <w:rsid w:val="003E1328"/>
    <w:rsid w:val="003E746B"/>
    <w:rsid w:val="003F1375"/>
    <w:rsid w:val="003F3C4C"/>
    <w:rsid w:val="003F67DF"/>
    <w:rsid w:val="003F7452"/>
    <w:rsid w:val="003F7EB6"/>
    <w:rsid w:val="004075F3"/>
    <w:rsid w:val="004102F1"/>
    <w:rsid w:val="0041051F"/>
    <w:rsid w:val="00413175"/>
    <w:rsid w:val="0042107C"/>
    <w:rsid w:val="00423732"/>
    <w:rsid w:val="00424F92"/>
    <w:rsid w:val="00426195"/>
    <w:rsid w:val="00427BC6"/>
    <w:rsid w:val="00430B53"/>
    <w:rsid w:val="004319B5"/>
    <w:rsid w:val="00432072"/>
    <w:rsid w:val="004331E6"/>
    <w:rsid w:val="00434228"/>
    <w:rsid w:val="00443A66"/>
    <w:rsid w:val="00444C1F"/>
    <w:rsid w:val="00444D01"/>
    <w:rsid w:val="0044565B"/>
    <w:rsid w:val="004469C2"/>
    <w:rsid w:val="004505C4"/>
    <w:rsid w:val="0046130B"/>
    <w:rsid w:val="004623D2"/>
    <w:rsid w:val="0047145C"/>
    <w:rsid w:val="004746DB"/>
    <w:rsid w:val="00475D30"/>
    <w:rsid w:val="00476A33"/>
    <w:rsid w:val="00477BE6"/>
    <w:rsid w:val="004816E1"/>
    <w:rsid w:val="00484636"/>
    <w:rsid w:val="00487190"/>
    <w:rsid w:val="00487E29"/>
    <w:rsid w:val="004A0B3A"/>
    <w:rsid w:val="004A35F0"/>
    <w:rsid w:val="004B2A0C"/>
    <w:rsid w:val="004B39D6"/>
    <w:rsid w:val="004B4BDF"/>
    <w:rsid w:val="004B51F5"/>
    <w:rsid w:val="004B727E"/>
    <w:rsid w:val="004B7F6B"/>
    <w:rsid w:val="004C29A8"/>
    <w:rsid w:val="004C3EE4"/>
    <w:rsid w:val="004D223B"/>
    <w:rsid w:val="004E1AA6"/>
    <w:rsid w:val="004E231E"/>
    <w:rsid w:val="004E72C9"/>
    <w:rsid w:val="004F535C"/>
    <w:rsid w:val="004F5961"/>
    <w:rsid w:val="004F733E"/>
    <w:rsid w:val="004F7B25"/>
    <w:rsid w:val="00503CFA"/>
    <w:rsid w:val="00506307"/>
    <w:rsid w:val="00507FED"/>
    <w:rsid w:val="0051491E"/>
    <w:rsid w:val="00516EE7"/>
    <w:rsid w:val="00517432"/>
    <w:rsid w:val="00523296"/>
    <w:rsid w:val="005234F0"/>
    <w:rsid w:val="005278E1"/>
    <w:rsid w:val="00527E5E"/>
    <w:rsid w:val="005307D6"/>
    <w:rsid w:val="0053305D"/>
    <w:rsid w:val="00535BD7"/>
    <w:rsid w:val="00536EBE"/>
    <w:rsid w:val="005423E4"/>
    <w:rsid w:val="00543CEC"/>
    <w:rsid w:val="00543D3A"/>
    <w:rsid w:val="0054521B"/>
    <w:rsid w:val="005455E8"/>
    <w:rsid w:val="00545A20"/>
    <w:rsid w:val="005546C2"/>
    <w:rsid w:val="0055499B"/>
    <w:rsid w:val="00557F55"/>
    <w:rsid w:val="005619AB"/>
    <w:rsid w:val="0056668E"/>
    <w:rsid w:val="005673B2"/>
    <w:rsid w:val="00567A36"/>
    <w:rsid w:val="0057157C"/>
    <w:rsid w:val="00575AA9"/>
    <w:rsid w:val="00577971"/>
    <w:rsid w:val="00581453"/>
    <w:rsid w:val="00586B48"/>
    <w:rsid w:val="00586BA9"/>
    <w:rsid w:val="00586E5A"/>
    <w:rsid w:val="00592B71"/>
    <w:rsid w:val="0059395F"/>
    <w:rsid w:val="00594410"/>
    <w:rsid w:val="0059671C"/>
    <w:rsid w:val="005A0738"/>
    <w:rsid w:val="005A127E"/>
    <w:rsid w:val="005A2A93"/>
    <w:rsid w:val="005B6818"/>
    <w:rsid w:val="005B71A2"/>
    <w:rsid w:val="005C4E7A"/>
    <w:rsid w:val="005D079D"/>
    <w:rsid w:val="005D1476"/>
    <w:rsid w:val="005D169B"/>
    <w:rsid w:val="005D2EE8"/>
    <w:rsid w:val="005D31CF"/>
    <w:rsid w:val="005E0394"/>
    <w:rsid w:val="005E4BC4"/>
    <w:rsid w:val="005E4DD4"/>
    <w:rsid w:val="005E5F3D"/>
    <w:rsid w:val="005E723C"/>
    <w:rsid w:val="005E75EA"/>
    <w:rsid w:val="005F493E"/>
    <w:rsid w:val="005F52A5"/>
    <w:rsid w:val="005F72CB"/>
    <w:rsid w:val="00601D3E"/>
    <w:rsid w:val="006100B6"/>
    <w:rsid w:val="00613060"/>
    <w:rsid w:val="0061765C"/>
    <w:rsid w:val="006217FE"/>
    <w:rsid w:val="00623F5E"/>
    <w:rsid w:val="0062480D"/>
    <w:rsid w:val="0062700B"/>
    <w:rsid w:val="00635E4E"/>
    <w:rsid w:val="0063625B"/>
    <w:rsid w:val="0063671C"/>
    <w:rsid w:val="00637CA9"/>
    <w:rsid w:val="00643719"/>
    <w:rsid w:val="00643BF3"/>
    <w:rsid w:val="00646409"/>
    <w:rsid w:val="006472A4"/>
    <w:rsid w:val="00651750"/>
    <w:rsid w:val="006539E2"/>
    <w:rsid w:val="00653F8F"/>
    <w:rsid w:val="00654874"/>
    <w:rsid w:val="00654BFE"/>
    <w:rsid w:val="006555D9"/>
    <w:rsid w:val="0065707D"/>
    <w:rsid w:val="00660F97"/>
    <w:rsid w:val="006642B3"/>
    <w:rsid w:val="00665022"/>
    <w:rsid w:val="00671FF7"/>
    <w:rsid w:val="006766F3"/>
    <w:rsid w:val="0067767E"/>
    <w:rsid w:val="00677AB7"/>
    <w:rsid w:val="00680CAF"/>
    <w:rsid w:val="0068246C"/>
    <w:rsid w:val="00685128"/>
    <w:rsid w:val="00687DA0"/>
    <w:rsid w:val="0069210B"/>
    <w:rsid w:val="006926C3"/>
    <w:rsid w:val="00692983"/>
    <w:rsid w:val="00695F9B"/>
    <w:rsid w:val="006A4A27"/>
    <w:rsid w:val="006A7640"/>
    <w:rsid w:val="006B0E5E"/>
    <w:rsid w:val="006B1A9E"/>
    <w:rsid w:val="006B1F41"/>
    <w:rsid w:val="006B69BE"/>
    <w:rsid w:val="006C27F4"/>
    <w:rsid w:val="006C4568"/>
    <w:rsid w:val="006C76EB"/>
    <w:rsid w:val="006D0194"/>
    <w:rsid w:val="006D0589"/>
    <w:rsid w:val="006D36EA"/>
    <w:rsid w:val="006D496B"/>
    <w:rsid w:val="006E0EF9"/>
    <w:rsid w:val="006E21CD"/>
    <w:rsid w:val="006E4835"/>
    <w:rsid w:val="006F0190"/>
    <w:rsid w:val="006F63BB"/>
    <w:rsid w:val="0070331F"/>
    <w:rsid w:val="00704FDE"/>
    <w:rsid w:val="00707CC1"/>
    <w:rsid w:val="00707D43"/>
    <w:rsid w:val="007108D4"/>
    <w:rsid w:val="00710C91"/>
    <w:rsid w:val="007132EC"/>
    <w:rsid w:val="007164D9"/>
    <w:rsid w:val="00722340"/>
    <w:rsid w:val="0072238F"/>
    <w:rsid w:val="007279F1"/>
    <w:rsid w:val="0073442F"/>
    <w:rsid w:val="00736B4C"/>
    <w:rsid w:val="0074175F"/>
    <w:rsid w:val="00742B7F"/>
    <w:rsid w:val="00743462"/>
    <w:rsid w:val="00744709"/>
    <w:rsid w:val="007503E5"/>
    <w:rsid w:val="00752EFB"/>
    <w:rsid w:val="00756CE7"/>
    <w:rsid w:val="00762EAA"/>
    <w:rsid w:val="0077690F"/>
    <w:rsid w:val="00776DDB"/>
    <w:rsid w:val="007773B4"/>
    <w:rsid w:val="00785BB4"/>
    <w:rsid w:val="0078693C"/>
    <w:rsid w:val="007907F9"/>
    <w:rsid w:val="0079250A"/>
    <w:rsid w:val="00792F36"/>
    <w:rsid w:val="007930B7"/>
    <w:rsid w:val="00796237"/>
    <w:rsid w:val="00797441"/>
    <w:rsid w:val="007A0535"/>
    <w:rsid w:val="007A7EB6"/>
    <w:rsid w:val="007B57D2"/>
    <w:rsid w:val="007B741B"/>
    <w:rsid w:val="007B7FEC"/>
    <w:rsid w:val="007C19EB"/>
    <w:rsid w:val="007C5DEE"/>
    <w:rsid w:val="007C5E2E"/>
    <w:rsid w:val="007E1507"/>
    <w:rsid w:val="007E1A56"/>
    <w:rsid w:val="007E3F94"/>
    <w:rsid w:val="007E43EF"/>
    <w:rsid w:val="007E5F0C"/>
    <w:rsid w:val="007F2BAF"/>
    <w:rsid w:val="007F4351"/>
    <w:rsid w:val="007F57F7"/>
    <w:rsid w:val="007F5F79"/>
    <w:rsid w:val="00803312"/>
    <w:rsid w:val="0080343F"/>
    <w:rsid w:val="00803F45"/>
    <w:rsid w:val="008050FF"/>
    <w:rsid w:val="008070F5"/>
    <w:rsid w:val="0081265C"/>
    <w:rsid w:val="00817AD2"/>
    <w:rsid w:val="00820690"/>
    <w:rsid w:val="0082399D"/>
    <w:rsid w:val="008243C6"/>
    <w:rsid w:val="00825BE7"/>
    <w:rsid w:val="00827335"/>
    <w:rsid w:val="008276BB"/>
    <w:rsid w:val="008310A3"/>
    <w:rsid w:val="00833FEA"/>
    <w:rsid w:val="00834B0D"/>
    <w:rsid w:val="00834CC7"/>
    <w:rsid w:val="00840B98"/>
    <w:rsid w:val="008416F3"/>
    <w:rsid w:val="008436BF"/>
    <w:rsid w:val="008472A5"/>
    <w:rsid w:val="00851739"/>
    <w:rsid w:val="0085243B"/>
    <w:rsid w:val="00852D38"/>
    <w:rsid w:val="008601FB"/>
    <w:rsid w:val="00861ECD"/>
    <w:rsid w:val="00862281"/>
    <w:rsid w:val="008625AC"/>
    <w:rsid w:val="0086272E"/>
    <w:rsid w:val="00867080"/>
    <w:rsid w:val="00874239"/>
    <w:rsid w:val="0087430E"/>
    <w:rsid w:val="00875304"/>
    <w:rsid w:val="008764DA"/>
    <w:rsid w:val="00880081"/>
    <w:rsid w:val="0088012C"/>
    <w:rsid w:val="00891A96"/>
    <w:rsid w:val="008935A9"/>
    <w:rsid w:val="00894EC5"/>
    <w:rsid w:val="008A1023"/>
    <w:rsid w:val="008A25F9"/>
    <w:rsid w:val="008A587B"/>
    <w:rsid w:val="008A5922"/>
    <w:rsid w:val="008A5DFC"/>
    <w:rsid w:val="008B46DC"/>
    <w:rsid w:val="008C07F5"/>
    <w:rsid w:val="008C0BEC"/>
    <w:rsid w:val="008C112D"/>
    <w:rsid w:val="008C155F"/>
    <w:rsid w:val="008C2023"/>
    <w:rsid w:val="008C7C8B"/>
    <w:rsid w:val="008D1461"/>
    <w:rsid w:val="008D2524"/>
    <w:rsid w:val="008E3F07"/>
    <w:rsid w:val="008E400D"/>
    <w:rsid w:val="008E708E"/>
    <w:rsid w:val="008F500B"/>
    <w:rsid w:val="008F559C"/>
    <w:rsid w:val="008F6318"/>
    <w:rsid w:val="00902686"/>
    <w:rsid w:val="00910694"/>
    <w:rsid w:val="00911201"/>
    <w:rsid w:val="00911ED6"/>
    <w:rsid w:val="0091334A"/>
    <w:rsid w:val="00915B0C"/>
    <w:rsid w:val="009205C7"/>
    <w:rsid w:val="009224B4"/>
    <w:rsid w:val="00922C49"/>
    <w:rsid w:val="009255B0"/>
    <w:rsid w:val="0092634C"/>
    <w:rsid w:val="00927620"/>
    <w:rsid w:val="009315F5"/>
    <w:rsid w:val="009408D7"/>
    <w:rsid w:val="00941B36"/>
    <w:rsid w:val="009475D0"/>
    <w:rsid w:val="00947738"/>
    <w:rsid w:val="009500FE"/>
    <w:rsid w:val="00952059"/>
    <w:rsid w:val="009520AB"/>
    <w:rsid w:val="00954309"/>
    <w:rsid w:val="00955571"/>
    <w:rsid w:val="00956A7A"/>
    <w:rsid w:val="0095786E"/>
    <w:rsid w:val="00962765"/>
    <w:rsid w:val="00962C2A"/>
    <w:rsid w:val="00965FAB"/>
    <w:rsid w:val="00966DAB"/>
    <w:rsid w:val="00973E77"/>
    <w:rsid w:val="00984659"/>
    <w:rsid w:val="0098691D"/>
    <w:rsid w:val="009927D7"/>
    <w:rsid w:val="009948BD"/>
    <w:rsid w:val="0099680E"/>
    <w:rsid w:val="00996D42"/>
    <w:rsid w:val="009A0FBB"/>
    <w:rsid w:val="009A2E7A"/>
    <w:rsid w:val="009A2FD8"/>
    <w:rsid w:val="009A4B47"/>
    <w:rsid w:val="009A732A"/>
    <w:rsid w:val="009B28BC"/>
    <w:rsid w:val="009B6A44"/>
    <w:rsid w:val="009B7A4D"/>
    <w:rsid w:val="009C03E3"/>
    <w:rsid w:val="009C133A"/>
    <w:rsid w:val="009C1F14"/>
    <w:rsid w:val="009C5102"/>
    <w:rsid w:val="009C5194"/>
    <w:rsid w:val="009C5BC1"/>
    <w:rsid w:val="009C5C17"/>
    <w:rsid w:val="009D011C"/>
    <w:rsid w:val="009D292A"/>
    <w:rsid w:val="009D52FC"/>
    <w:rsid w:val="009E5594"/>
    <w:rsid w:val="009E7E76"/>
    <w:rsid w:val="009E7E81"/>
    <w:rsid w:val="009F5DD6"/>
    <w:rsid w:val="00A00314"/>
    <w:rsid w:val="00A03813"/>
    <w:rsid w:val="00A03C3B"/>
    <w:rsid w:val="00A0701C"/>
    <w:rsid w:val="00A13755"/>
    <w:rsid w:val="00A13AD5"/>
    <w:rsid w:val="00A1423D"/>
    <w:rsid w:val="00A17592"/>
    <w:rsid w:val="00A2383F"/>
    <w:rsid w:val="00A24418"/>
    <w:rsid w:val="00A256ED"/>
    <w:rsid w:val="00A258C3"/>
    <w:rsid w:val="00A25921"/>
    <w:rsid w:val="00A31B58"/>
    <w:rsid w:val="00A32C05"/>
    <w:rsid w:val="00A3566A"/>
    <w:rsid w:val="00A41741"/>
    <w:rsid w:val="00A45622"/>
    <w:rsid w:val="00A4624C"/>
    <w:rsid w:val="00A50E19"/>
    <w:rsid w:val="00A51540"/>
    <w:rsid w:val="00A541B0"/>
    <w:rsid w:val="00A56EC3"/>
    <w:rsid w:val="00A648DA"/>
    <w:rsid w:val="00A64AAB"/>
    <w:rsid w:val="00A66231"/>
    <w:rsid w:val="00A67A87"/>
    <w:rsid w:val="00A703FF"/>
    <w:rsid w:val="00A70865"/>
    <w:rsid w:val="00A719CA"/>
    <w:rsid w:val="00A71F6D"/>
    <w:rsid w:val="00A74267"/>
    <w:rsid w:val="00A77167"/>
    <w:rsid w:val="00A7742C"/>
    <w:rsid w:val="00A77718"/>
    <w:rsid w:val="00A80538"/>
    <w:rsid w:val="00A8073C"/>
    <w:rsid w:val="00A819BA"/>
    <w:rsid w:val="00A8411E"/>
    <w:rsid w:val="00A90012"/>
    <w:rsid w:val="00A93C71"/>
    <w:rsid w:val="00A94918"/>
    <w:rsid w:val="00A96B07"/>
    <w:rsid w:val="00AA05CF"/>
    <w:rsid w:val="00AA3D54"/>
    <w:rsid w:val="00AA45C2"/>
    <w:rsid w:val="00AA478A"/>
    <w:rsid w:val="00AA7FFE"/>
    <w:rsid w:val="00AB196F"/>
    <w:rsid w:val="00AB502E"/>
    <w:rsid w:val="00AB5594"/>
    <w:rsid w:val="00AC1119"/>
    <w:rsid w:val="00AC22C9"/>
    <w:rsid w:val="00AC3371"/>
    <w:rsid w:val="00AC6880"/>
    <w:rsid w:val="00AD064B"/>
    <w:rsid w:val="00AD1831"/>
    <w:rsid w:val="00AD28E2"/>
    <w:rsid w:val="00AD3077"/>
    <w:rsid w:val="00AD44E5"/>
    <w:rsid w:val="00AD4E59"/>
    <w:rsid w:val="00AD7295"/>
    <w:rsid w:val="00AD783B"/>
    <w:rsid w:val="00AD7B5B"/>
    <w:rsid w:val="00AE2E27"/>
    <w:rsid w:val="00AE511B"/>
    <w:rsid w:val="00AE67F4"/>
    <w:rsid w:val="00AF02C1"/>
    <w:rsid w:val="00AF1989"/>
    <w:rsid w:val="00AF2EBA"/>
    <w:rsid w:val="00AF50BD"/>
    <w:rsid w:val="00AF50D5"/>
    <w:rsid w:val="00AF5BD4"/>
    <w:rsid w:val="00AF7578"/>
    <w:rsid w:val="00B00A40"/>
    <w:rsid w:val="00B045A7"/>
    <w:rsid w:val="00B06AF0"/>
    <w:rsid w:val="00B06FCA"/>
    <w:rsid w:val="00B10566"/>
    <w:rsid w:val="00B11BFE"/>
    <w:rsid w:val="00B12B0C"/>
    <w:rsid w:val="00B16D07"/>
    <w:rsid w:val="00B1703B"/>
    <w:rsid w:val="00B1731D"/>
    <w:rsid w:val="00B201F8"/>
    <w:rsid w:val="00B23AFA"/>
    <w:rsid w:val="00B264B2"/>
    <w:rsid w:val="00B30671"/>
    <w:rsid w:val="00B30E2B"/>
    <w:rsid w:val="00B31A9D"/>
    <w:rsid w:val="00B33BE1"/>
    <w:rsid w:val="00B54A34"/>
    <w:rsid w:val="00B60FAA"/>
    <w:rsid w:val="00B6606F"/>
    <w:rsid w:val="00B71F89"/>
    <w:rsid w:val="00B739C4"/>
    <w:rsid w:val="00B76B54"/>
    <w:rsid w:val="00B77158"/>
    <w:rsid w:val="00B8030C"/>
    <w:rsid w:val="00B81115"/>
    <w:rsid w:val="00B82002"/>
    <w:rsid w:val="00B86A91"/>
    <w:rsid w:val="00B8724A"/>
    <w:rsid w:val="00B915F0"/>
    <w:rsid w:val="00B941C0"/>
    <w:rsid w:val="00B94693"/>
    <w:rsid w:val="00B947B4"/>
    <w:rsid w:val="00BA58D0"/>
    <w:rsid w:val="00BA5A20"/>
    <w:rsid w:val="00BA73AD"/>
    <w:rsid w:val="00BB4103"/>
    <w:rsid w:val="00BB4362"/>
    <w:rsid w:val="00BB69DE"/>
    <w:rsid w:val="00BC2DFE"/>
    <w:rsid w:val="00BC57AB"/>
    <w:rsid w:val="00BD2EFC"/>
    <w:rsid w:val="00BD4AD2"/>
    <w:rsid w:val="00BD581B"/>
    <w:rsid w:val="00BD584F"/>
    <w:rsid w:val="00BD65EB"/>
    <w:rsid w:val="00BD7908"/>
    <w:rsid w:val="00BE114C"/>
    <w:rsid w:val="00BE2FD3"/>
    <w:rsid w:val="00BE59D0"/>
    <w:rsid w:val="00BE5AB7"/>
    <w:rsid w:val="00BF3551"/>
    <w:rsid w:val="00BF4A8B"/>
    <w:rsid w:val="00C0039E"/>
    <w:rsid w:val="00C00451"/>
    <w:rsid w:val="00C008D3"/>
    <w:rsid w:val="00C00916"/>
    <w:rsid w:val="00C00C46"/>
    <w:rsid w:val="00C013D9"/>
    <w:rsid w:val="00C03D72"/>
    <w:rsid w:val="00C06491"/>
    <w:rsid w:val="00C06EE4"/>
    <w:rsid w:val="00C10EB3"/>
    <w:rsid w:val="00C11A20"/>
    <w:rsid w:val="00C13974"/>
    <w:rsid w:val="00C13F6C"/>
    <w:rsid w:val="00C14384"/>
    <w:rsid w:val="00C152FF"/>
    <w:rsid w:val="00C159DE"/>
    <w:rsid w:val="00C23559"/>
    <w:rsid w:val="00C3440F"/>
    <w:rsid w:val="00C36616"/>
    <w:rsid w:val="00C371DA"/>
    <w:rsid w:val="00C371F8"/>
    <w:rsid w:val="00C41CA5"/>
    <w:rsid w:val="00C42E18"/>
    <w:rsid w:val="00C44BA2"/>
    <w:rsid w:val="00C452F9"/>
    <w:rsid w:val="00C454D6"/>
    <w:rsid w:val="00C45C31"/>
    <w:rsid w:val="00C5030F"/>
    <w:rsid w:val="00C52E40"/>
    <w:rsid w:val="00C54015"/>
    <w:rsid w:val="00C54517"/>
    <w:rsid w:val="00C546C8"/>
    <w:rsid w:val="00C615A2"/>
    <w:rsid w:val="00C71BDE"/>
    <w:rsid w:val="00C739C8"/>
    <w:rsid w:val="00C73F21"/>
    <w:rsid w:val="00C74183"/>
    <w:rsid w:val="00C768C0"/>
    <w:rsid w:val="00C80FDD"/>
    <w:rsid w:val="00C811EF"/>
    <w:rsid w:val="00C847C3"/>
    <w:rsid w:val="00C87255"/>
    <w:rsid w:val="00C9399C"/>
    <w:rsid w:val="00CA00FF"/>
    <w:rsid w:val="00CA0CB9"/>
    <w:rsid w:val="00CA5660"/>
    <w:rsid w:val="00CB2932"/>
    <w:rsid w:val="00CB339A"/>
    <w:rsid w:val="00CB3A5F"/>
    <w:rsid w:val="00CB3AC7"/>
    <w:rsid w:val="00CB71CD"/>
    <w:rsid w:val="00CC3ACF"/>
    <w:rsid w:val="00CC5069"/>
    <w:rsid w:val="00CC547B"/>
    <w:rsid w:val="00CC7A23"/>
    <w:rsid w:val="00CD24CE"/>
    <w:rsid w:val="00CD62DD"/>
    <w:rsid w:val="00CD6B6D"/>
    <w:rsid w:val="00CE0579"/>
    <w:rsid w:val="00CE410C"/>
    <w:rsid w:val="00CF4732"/>
    <w:rsid w:val="00D020D8"/>
    <w:rsid w:val="00D06078"/>
    <w:rsid w:val="00D0634E"/>
    <w:rsid w:val="00D064AE"/>
    <w:rsid w:val="00D0726E"/>
    <w:rsid w:val="00D075D5"/>
    <w:rsid w:val="00D1201A"/>
    <w:rsid w:val="00D1259D"/>
    <w:rsid w:val="00D14D79"/>
    <w:rsid w:val="00D15621"/>
    <w:rsid w:val="00D203C5"/>
    <w:rsid w:val="00D214B8"/>
    <w:rsid w:val="00D2175B"/>
    <w:rsid w:val="00D21D1F"/>
    <w:rsid w:val="00D231D1"/>
    <w:rsid w:val="00D32AC5"/>
    <w:rsid w:val="00D36A59"/>
    <w:rsid w:val="00D37144"/>
    <w:rsid w:val="00D413D6"/>
    <w:rsid w:val="00D41DBC"/>
    <w:rsid w:val="00D42DF0"/>
    <w:rsid w:val="00D44DC8"/>
    <w:rsid w:val="00D455DC"/>
    <w:rsid w:val="00D45E37"/>
    <w:rsid w:val="00D5546B"/>
    <w:rsid w:val="00D56975"/>
    <w:rsid w:val="00D65C98"/>
    <w:rsid w:val="00D71427"/>
    <w:rsid w:val="00D72674"/>
    <w:rsid w:val="00D73496"/>
    <w:rsid w:val="00D750F7"/>
    <w:rsid w:val="00D762B6"/>
    <w:rsid w:val="00D8251F"/>
    <w:rsid w:val="00D84483"/>
    <w:rsid w:val="00D86A37"/>
    <w:rsid w:val="00D8728C"/>
    <w:rsid w:val="00D92101"/>
    <w:rsid w:val="00D92310"/>
    <w:rsid w:val="00D94CF9"/>
    <w:rsid w:val="00D94FC0"/>
    <w:rsid w:val="00D97CD2"/>
    <w:rsid w:val="00DA0A84"/>
    <w:rsid w:val="00DA2FD7"/>
    <w:rsid w:val="00DA36F5"/>
    <w:rsid w:val="00DA6606"/>
    <w:rsid w:val="00DA674C"/>
    <w:rsid w:val="00DA6DB4"/>
    <w:rsid w:val="00DB2381"/>
    <w:rsid w:val="00DB2ABC"/>
    <w:rsid w:val="00DB619C"/>
    <w:rsid w:val="00DC71C2"/>
    <w:rsid w:val="00DD5F02"/>
    <w:rsid w:val="00DE4FB4"/>
    <w:rsid w:val="00DF12AC"/>
    <w:rsid w:val="00DF17B8"/>
    <w:rsid w:val="00DF29AD"/>
    <w:rsid w:val="00DF4618"/>
    <w:rsid w:val="00DF6302"/>
    <w:rsid w:val="00E0046E"/>
    <w:rsid w:val="00E01995"/>
    <w:rsid w:val="00E024F4"/>
    <w:rsid w:val="00E029D0"/>
    <w:rsid w:val="00E03488"/>
    <w:rsid w:val="00E07AE2"/>
    <w:rsid w:val="00E10DC4"/>
    <w:rsid w:val="00E1222E"/>
    <w:rsid w:val="00E14BC3"/>
    <w:rsid w:val="00E14CB4"/>
    <w:rsid w:val="00E15249"/>
    <w:rsid w:val="00E15D7B"/>
    <w:rsid w:val="00E208DD"/>
    <w:rsid w:val="00E2113A"/>
    <w:rsid w:val="00E2194A"/>
    <w:rsid w:val="00E2254C"/>
    <w:rsid w:val="00E2290C"/>
    <w:rsid w:val="00E343EE"/>
    <w:rsid w:val="00E366C2"/>
    <w:rsid w:val="00E36CD8"/>
    <w:rsid w:val="00E41D60"/>
    <w:rsid w:val="00E454FC"/>
    <w:rsid w:val="00E574F3"/>
    <w:rsid w:val="00E6099D"/>
    <w:rsid w:val="00E62300"/>
    <w:rsid w:val="00E62CAF"/>
    <w:rsid w:val="00E66708"/>
    <w:rsid w:val="00E66B80"/>
    <w:rsid w:val="00E7020F"/>
    <w:rsid w:val="00E729B6"/>
    <w:rsid w:val="00E74E43"/>
    <w:rsid w:val="00E74EA7"/>
    <w:rsid w:val="00E75D77"/>
    <w:rsid w:val="00E766BF"/>
    <w:rsid w:val="00E80C85"/>
    <w:rsid w:val="00E81A4C"/>
    <w:rsid w:val="00E81C0E"/>
    <w:rsid w:val="00E81C73"/>
    <w:rsid w:val="00E85212"/>
    <w:rsid w:val="00E90699"/>
    <w:rsid w:val="00E90924"/>
    <w:rsid w:val="00E9547A"/>
    <w:rsid w:val="00E95E1B"/>
    <w:rsid w:val="00E96300"/>
    <w:rsid w:val="00EA1216"/>
    <w:rsid w:val="00EA2D97"/>
    <w:rsid w:val="00EB55DC"/>
    <w:rsid w:val="00EB56E1"/>
    <w:rsid w:val="00EB6AE3"/>
    <w:rsid w:val="00EC2887"/>
    <w:rsid w:val="00EC5450"/>
    <w:rsid w:val="00EE6752"/>
    <w:rsid w:val="00EF305F"/>
    <w:rsid w:val="00F00F9E"/>
    <w:rsid w:val="00F07D4D"/>
    <w:rsid w:val="00F128ED"/>
    <w:rsid w:val="00F17E0A"/>
    <w:rsid w:val="00F20B83"/>
    <w:rsid w:val="00F21C65"/>
    <w:rsid w:val="00F25646"/>
    <w:rsid w:val="00F25A58"/>
    <w:rsid w:val="00F260ED"/>
    <w:rsid w:val="00F30BCC"/>
    <w:rsid w:val="00F31C75"/>
    <w:rsid w:val="00F35BA4"/>
    <w:rsid w:val="00F37124"/>
    <w:rsid w:val="00F403C4"/>
    <w:rsid w:val="00F537D8"/>
    <w:rsid w:val="00F53B38"/>
    <w:rsid w:val="00F54138"/>
    <w:rsid w:val="00F548BB"/>
    <w:rsid w:val="00F5604E"/>
    <w:rsid w:val="00F578C8"/>
    <w:rsid w:val="00F60089"/>
    <w:rsid w:val="00F6508F"/>
    <w:rsid w:val="00F721B2"/>
    <w:rsid w:val="00F7311C"/>
    <w:rsid w:val="00F73430"/>
    <w:rsid w:val="00F73FFD"/>
    <w:rsid w:val="00F744AE"/>
    <w:rsid w:val="00F75192"/>
    <w:rsid w:val="00F7633D"/>
    <w:rsid w:val="00F76979"/>
    <w:rsid w:val="00F7708B"/>
    <w:rsid w:val="00F86FEA"/>
    <w:rsid w:val="00F87895"/>
    <w:rsid w:val="00F927E0"/>
    <w:rsid w:val="00F9454C"/>
    <w:rsid w:val="00F9545B"/>
    <w:rsid w:val="00F9641B"/>
    <w:rsid w:val="00F9680C"/>
    <w:rsid w:val="00FA1FB7"/>
    <w:rsid w:val="00FA4029"/>
    <w:rsid w:val="00FA5E86"/>
    <w:rsid w:val="00FA60B4"/>
    <w:rsid w:val="00FB1975"/>
    <w:rsid w:val="00FB66C8"/>
    <w:rsid w:val="00FC028F"/>
    <w:rsid w:val="00FC1A93"/>
    <w:rsid w:val="00FC3BD0"/>
    <w:rsid w:val="00FC7E03"/>
    <w:rsid w:val="00FD4F61"/>
    <w:rsid w:val="00FE04C8"/>
    <w:rsid w:val="00FE103E"/>
    <w:rsid w:val="00FE5E50"/>
    <w:rsid w:val="00FE6955"/>
    <w:rsid w:val="00FF042F"/>
    <w:rsid w:val="00FF0DFB"/>
    <w:rsid w:val="00FF53A7"/>
    <w:rsid w:val="00FF5DE7"/>
    <w:rsid w:val="00FF6961"/>
    <w:rsid w:val="00FF6ACA"/>
    <w:rsid w:val="00FF78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8">
      <o:colormru v:ext="edit" colors="#53677e"/>
    </o:shapedefaults>
    <o:shapelayout v:ext="edit">
      <o:idmap v:ext="edit" data="2"/>
    </o:shapelayout>
  </w:shapeDefaults>
  <w:decimalSymbol w:val="."/>
  <w:listSeparator w:val=","/>
  <w14:docId w14:val="213A7E3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00FF"/>
    <w:pPr>
      <w:spacing w:line="260" w:lineRule="atLeast"/>
    </w:pPr>
    <w:rPr>
      <w:rFonts w:asciiTheme="minorHAnsi" w:hAnsiTheme="minorHAnsi"/>
      <w:sz w:val="24"/>
      <w:szCs w:val="22"/>
    </w:rPr>
  </w:style>
  <w:style w:type="paragraph" w:styleId="Heading1">
    <w:name w:val="heading 1"/>
    <w:basedOn w:val="Normal"/>
    <w:next w:val="Normal"/>
    <w:link w:val="Heading1Char"/>
    <w:qFormat/>
    <w:rsid w:val="005E0394"/>
    <w:pPr>
      <w:keepNext/>
      <w:spacing w:before="240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FF5DE7"/>
    <w:pPr>
      <w:keepNext/>
      <w:spacing w:before="24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Heading2"/>
    <w:next w:val="Normal"/>
    <w:qFormat/>
    <w:rsid w:val="00FF5DE7"/>
    <w:pPr>
      <w:outlineLvl w:val="2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E7E81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rsid w:val="009E7E81"/>
    <w:pPr>
      <w:tabs>
        <w:tab w:val="center" w:pos="4819"/>
        <w:tab w:val="right" w:pos="9638"/>
      </w:tabs>
    </w:pPr>
  </w:style>
  <w:style w:type="paragraph" w:customStyle="1" w:styleId="Manchet">
    <w:name w:val="Manchet"/>
    <w:basedOn w:val="Normal"/>
    <w:next w:val="Normal"/>
    <w:rsid w:val="005E0394"/>
    <w:rPr>
      <w:rFonts w:cs="Arial"/>
      <w:i/>
      <w:color w:val="4D4D4D"/>
    </w:rPr>
  </w:style>
  <w:style w:type="paragraph" w:customStyle="1" w:styleId="Bjlkeskrift">
    <w:name w:val="Bjælkeskrift"/>
    <w:basedOn w:val="Normal"/>
    <w:link w:val="BjlkeskriftTegn"/>
    <w:rsid w:val="004B51F5"/>
    <w:rPr>
      <w:color w:val="FFFFFF"/>
      <w:sz w:val="18"/>
    </w:rPr>
  </w:style>
  <w:style w:type="paragraph" w:customStyle="1" w:styleId="BjlkeOverskrift1">
    <w:name w:val="BjælkeOverskrift1"/>
    <w:basedOn w:val="Bjlkeskrift"/>
    <w:rsid w:val="004B51F5"/>
    <w:rPr>
      <w:b/>
      <w:sz w:val="20"/>
      <w:szCs w:val="20"/>
    </w:rPr>
  </w:style>
  <w:style w:type="paragraph" w:customStyle="1" w:styleId="BjlkeOverskrift2">
    <w:name w:val="BjælkeOverskrift2"/>
    <w:basedOn w:val="Bjlkeskrift"/>
    <w:link w:val="BjlkeOverskrift2Tegn"/>
    <w:rsid w:val="004B51F5"/>
    <w:rPr>
      <w:b/>
    </w:rPr>
  </w:style>
  <w:style w:type="character" w:customStyle="1" w:styleId="BjlkeskriftTegn">
    <w:name w:val="Bjælkeskrift Tegn"/>
    <w:link w:val="Bjlkeskrift"/>
    <w:rsid w:val="004B51F5"/>
    <w:rPr>
      <w:rFonts w:ascii="Arial" w:hAnsi="Arial"/>
      <w:color w:val="FFFFFF"/>
      <w:sz w:val="18"/>
      <w:szCs w:val="22"/>
      <w:lang w:val="da-DK" w:eastAsia="da-DK" w:bidi="ar-SA"/>
    </w:rPr>
  </w:style>
  <w:style w:type="character" w:customStyle="1" w:styleId="BjlkeOverskrift2Tegn">
    <w:name w:val="BjælkeOverskrift2 Tegn"/>
    <w:link w:val="BjlkeOverskrift2"/>
    <w:rsid w:val="004B51F5"/>
    <w:rPr>
      <w:rFonts w:ascii="Arial" w:hAnsi="Arial"/>
      <w:b/>
      <w:color w:val="FFFFFF"/>
      <w:sz w:val="18"/>
      <w:szCs w:val="22"/>
      <w:lang w:val="da-DK" w:eastAsia="da-DK" w:bidi="ar-SA"/>
    </w:rPr>
  </w:style>
  <w:style w:type="paragraph" w:customStyle="1" w:styleId="Adressefelt">
    <w:name w:val="Adressefelt"/>
    <w:basedOn w:val="Normal"/>
    <w:rsid w:val="00221E8E"/>
    <w:pPr>
      <w:spacing w:line="240" w:lineRule="auto"/>
    </w:pPr>
    <w:rPr>
      <w:color w:val="4D4D4D"/>
      <w:sz w:val="16"/>
      <w:szCs w:val="16"/>
    </w:rPr>
  </w:style>
  <w:style w:type="paragraph" w:customStyle="1" w:styleId="ForsideOverskrift">
    <w:name w:val="ForsideOverskrift"/>
    <w:basedOn w:val="Normal"/>
    <w:rsid w:val="00350970"/>
    <w:rPr>
      <w:color w:val="FFFFFF"/>
      <w:sz w:val="36"/>
      <w:szCs w:val="36"/>
    </w:rPr>
  </w:style>
  <w:style w:type="paragraph" w:customStyle="1" w:styleId="GlobeteamNavnetrk">
    <w:name w:val="GlobeteamNavnetræk"/>
    <w:basedOn w:val="Header"/>
    <w:rsid w:val="00543CEC"/>
    <w:pPr>
      <w:tabs>
        <w:tab w:val="left" w:pos="765"/>
        <w:tab w:val="left" w:pos="794"/>
      </w:tabs>
      <w:ind w:left="-540"/>
    </w:pPr>
    <w:rPr>
      <w:rFonts w:ascii="Gill Sans MT" w:hAnsi="Gill Sans MT"/>
      <w:color w:val="6579AE"/>
      <w:spacing w:val="20"/>
      <w:sz w:val="40"/>
      <w:szCs w:val="40"/>
    </w:rPr>
  </w:style>
  <w:style w:type="character" w:styleId="PageNumber">
    <w:name w:val="page number"/>
    <w:basedOn w:val="DefaultParagraphFont"/>
    <w:rsid w:val="006A7640"/>
  </w:style>
  <w:style w:type="paragraph" w:styleId="ListBullet">
    <w:name w:val="List Bullet"/>
    <w:basedOn w:val="Normal"/>
    <w:rsid w:val="005546C2"/>
    <w:pPr>
      <w:numPr>
        <w:numId w:val="1"/>
      </w:numPr>
    </w:pPr>
  </w:style>
  <w:style w:type="character" w:styleId="Hyperlink">
    <w:name w:val="Hyperlink"/>
    <w:uiPriority w:val="99"/>
    <w:rsid w:val="00A258C3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FF789C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FF789C"/>
    <w:rPr>
      <w:rFonts w:ascii="Tahoma" w:hAnsi="Tahoma" w:cs="Tahoma"/>
      <w:sz w:val="16"/>
      <w:szCs w:val="16"/>
      <w:lang w:val="da-DK" w:eastAsia="da-DK"/>
    </w:rPr>
  </w:style>
  <w:style w:type="table" w:styleId="TableGrid">
    <w:name w:val="Table Grid"/>
    <w:basedOn w:val="TableNormal"/>
    <w:rsid w:val="00FA402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Classic2">
    <w:name w:val="Table Classic 2"/>
    <w:basedOn w:val="TableNormal"/>
    <w:rsid w:val="00FA4029"/>
    <w:pPr>
      <w:spacing w:line="260" w:lineRule="atLeast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otnoteText">
    <w:name w:val="footnote text"/>
    <w:basedOn w:val="Normal"/>
    <w:link w:val="FootnoteTextChar"/>
    <w:rsid w:val="002317AD"/>
    <w:pPr>
      <w:spacing w:line="240" w:lineRule="auto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317AD"/>
  </w:style>
  <w:style w:type="character" w:styleId="FootnoteReference">
    <w:name w:val="footnote reference"/>
    <w:rsid w:val="002317AD"/>
    <w:rPr>
      <w:vertAlign w:val="superscript"/>
    </w:rPr>
  </w:style>
  <w:style w:type="character" w:styleId="CommentReference">
    <w:name w:val="annotation reference"/>
    <w:uiPriority w:val="99"/>
    <w:rsid w:val="002317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2317AD"/>
    <w:pPr>
      <w:spacing w:line="240" w:lineRule="auto"/>
    </w:pPr>
    <w:rPr>
      <w:rFonts w:ascii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317AD"/>
  </w:style>
  <w:style w:type="table" w:customStyle="1" w:styleId="TableGrid1">
    <w:name w:val="Table Grid1"/>
    <w:basedOn w:val="TableNormal"/>
    <w:next w:val="TableGrid"/>
    <w:rsid w:val="002317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semiHidden/>
    <w:rsid w:val="008A25F9"/>
    <w:pPr>
      <w:spacing w:line="260" w:lineRule="atLeast"/>
      <w:jc w:val="both"/>
    </w:pPr>
    <w:rPr>
      <w:rFonts w:ascii="Arial" w:hAnsi="Arial"/>
      <w:b/>
      <w:bCs/>
    </w:rPr>
  </w:style>
  <w:style w:type="paragraph" w:customStyle="1" w:styleId="CharChar3">
    <w:name w:val="Char Char3"/>
    <w:basedOn w:val="Normal"/>
    <w:rsid w:val="002F23D4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1D0F"/>
  </w:style>
  <w:style w:type="paragraph" w:styleId="ListParagraph">
    <w:name w:val="List Paragraph"/>
    <w:basedOn w:val="Normal"/>
    <w:uiPriority w:val="34"/>
    <w:qFormat/>
    <w:rsid w:val="00D94FC0"/>
    <w:pPr>
      <w:spacing w:line="276" w:lineRule="auto"/>
      <w:ind w:left="720"/>
      <w:contextualSpacing/>
    </w:pPr>
    <w:rPr>
      <w:rFonts w:ascii="Calibri" w:eastAsia="Calibri" w:hAnsi="Calibri"/>
      <w:lang w:eastAsia="en-US"/>
    </w:rPr>
  </w:style>
  <w:style w:type="paragraph" w:styleId="TOC2">
    <w:name w:val="toc 2"/>
    <w:basedOn w:val="Normal"/>
    <w:next w:val="Normal"/>
    <w:autoRedefine/>
    <w:uiPriority w:val="39"/>
    <w:rsid w:val="00D94FC0"/>
    <w:pPr>
      <w:ind w:left="220"/>
    </w:pPr>
  </w:style>
  <w:style w:type="character" w:customStyle="1" w:styleId="Heading1Char">
    <w:name w:val="Heading 1 Char"/>
    <w:link w:val="Heading1"/>
    <w:rsid w:val="008416F3"/>
    <w:rPr>
      <w:rFonts w:ascii="Arial" w:hAnsi="Arial" w:cs="Arial"/>
      <w:b/>
      <w:bCs/>
      <w:kern w:val="32"/>
      <w:sz w:val="28"/>
      <w:szCs w:val="32"/>
      <w:lang w:val="da-DK" w:eastAsia="da-DK" w:bidi="ar-SA"/>
    </w:rPr>
  </w:style>
  <w:style w:type="paragraph" w:styleId="TOC3">
    <w:name w:val="toc 3"/>
    <w:basedOn w:val="Normal"/>
    <w:next w:val="Normal"/>
    <w:autoRedefine/>
    <w:uiPriority w:val="39"/>
    <w:rsid w:val="00535BD7"/>
    <w:pPr>
      <w:ind w:left="440"/>
    </w:pPr>
  </w:style>
  <w:style w:type="paragraph" w:customStyle="1" w:styleId="CharChar2">
    <w:name w:val="Char Char2"/>
    <w:basedOn w:val="Normal"/>
    <w:rsid w:val="00014E1D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styleId="Emphasis">
    <w:name w:val="Emphasis"/>
    <w:qFormat/>
    <w:rsid w:val="008625AC"/>
    <w:rPr>
      <w:i/>
      <w:iCs/>
    </w:rPr>
  </w:style>
  <w:style w:type="paragraph" w:styleId="Revision">
    <w:name w:val="Revision"/>
    <w:hidden/>
    <w:uiPriority w:val="99"/>
    <w:semiHidden/>
    <w:rsid w:val="004B4BDF"/>
    <w:rPr>
      <w:rFonts w:ascii="Arial" w:hAnsi="Arial"/>
      <w:sz w:val="22"/>
      <w:szCs w:val="22"/>
    </w:rPr>
  </w:style>
  <w:style w:type="character" w:styleId="FollowedHyperlink">
    <w:name w:val="FollowedHyperlink"/>
    <w:basedOn w:val="DefaultParagraphFont"/>
    <w:rsid w:val="00EC2887"/>
    <w:rPr>
      <w:color w:val="800080"/>
      <w:u w:val="single"/>
    </w:rPr>
  </w:style>
  <w:style w:type="character" w:customStyle="1" w:styleId="hps">
    <w:name w:val="hps"/>
    <w:basedOn w:val="DefaultParagraphFont"/>
    <w:rsid w:val="00B8030C"/>
  </w:style>
  <w:style w:type="paragraph" w:styleId="NormalWeb">
    <w:name w:val="Normal (Web)"/>
    <w:basedOn w:val="Normal"/>
    <w:uiPriority w:val="99"/>
    <w:semiHidden/>
    <w:unhideWhenUsed/>
    <w:rsid w:val="00AD28E2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AD28E2"/>
    <w:rPr>
      <w:b/>
      <w:bCs/>
    </w:rPr>
  </w:style>
  <w:style w:type="character" w:customStyle="1" w:styleId="apple-converted-space">
    <w:name w:val="apple-converted-space"/>
    <w:basedOn w:val="DefaultParagraphFont"/>
    <w:rsid w:val="00E41D60"/>
  </w:style>
  <w:style w:type="character" w:styleId="HTMLCode">
    <w:name w:val="HTML Code"/>
    <w:basedOn w:val="DefaultParagraphFont"/>
    <w:uiPriority w:val="99"/>
    <w:semiHidden/>
    <w:unhideWhenUsed/>
    <w:rsid w:val="00E41D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3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57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claimapp.eksterntest-stoettesystemerne.dk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afewhere/kombit-web-net.git" TargetMode="Externa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claimapp.projekt-stoettesystemerne.dk/MyPage.aspx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9.emf"/><Relationship Id="rId3" Type="http://schemas.openxmlformats.org/officeDocument/2006/relationships/image" Target="media/image4.emf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emf"/><Relationship Id="rId6" Type="http://schemas.openxmlformats.org/officeDocument/2006/relationships/image" Target="media/image7.emf"/><Relationship Id="rId11" Type="http://schemas.openxmlformats.org/officeDocument/2006/relationships/image" Target="media/image12.emf"/><Relationship Id="rId5" Type="http://schemas.openxmlformats.org/officeDocument/2006/relationships/image" Target="media/image6.emf"/><Relationship Id="rId10" Type="http://schemas.openxmlformats.org/officeDocument/2006/relationships/image" Target="media/image11.emf"/><Relationship Id="rId4" Type="http://schemas.openxmlformats.org/officeDocument/2006/relationships/image" Target="media/image5.emf"/><Relationship Id="rId9" Type="http://schemas.openxmlformats.org/officeDocument/2006/relationships/image" Target="media/image10.em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j\AppData\Roaming\Microsoft\Templates\Rapport%20G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B08C0-42C5-4B01-8431-0712070FD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 GT.dot</Template>
  <TotalTime>221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Overskrift 1</vt:lpstr>
    </vt:vector>
  </TitlesOfParts>
  <Company>HAMMERSTAD ApS</Company>
  <LinksUpToDate>false</LinksUpToDate>
  <CharactersWithSpaces>3179</CharactersWithSpaces>
  <SharedDoc>false</SharedDoc>
  <HLinks>
    <vt:vector size="144" baseType="variant">
      <vt:variant>
        <vt:i4>5505101</vt:i4>
      </vt:variant>
      <vt:variant>
        <vt:i4>132</vt:i4>
      </vt:variant>
      <vt:variant>
        <vt:i4>0</vt:i4>
      </vt:variant>
      <vt:variant>
        <vt:i4>5</vt:i4>
      </vt:variant>
      <vt:variant>
        <vt:lpwstr>http://msdn.microsoft.com/en-us/library/aa480587.aspx</vt:lpwstr>
      </vt:variant>
      <vt:variant>
        <vt:lpwstr/>
      </vt:variant>
      <vt:variant>
        <vt:i4>3866747</vt:i4>
      </vt:variant>
      <vt:variant>
        <vt:i4>129</vt:i4>
      </vt:variant>
      <vt:variant>
        <vt:i4>0</vt:i4>
      </vt:variant>
      <vt:variant>
        <vt:i4>5</vt:i4>
      </vt:variant>
      <vt:variant>
        <vt:lpwstr>http://www.godaddy.com/</vt:lpwstr>
      </vt:variant>
      <vt:variant>
        <vt:lpwstr/>
      </vt:variant>
      <vt:variant>
        <vt:i4>6357050</vt:i4>
      </vt:variant>
      <vt:variant>
        <vt:i4>126</vt:i4>
      </vt:variant>
      <vt:variant>
        <vt:i4>0</vt:i4>
      </vt:variant>
      <vt:variant>
        <vt:i4>5</vt:i4>
      </vt:variant>
      <vt:variant>
        <vt:lpwstr>https://www.applikation.dk/</vt:lpwstr>
      </vt:variant>
      <vt:variant>
        <vt:lpwstr/>
      </vt:variant>
      <vt:variant>
        <vt:i4>3866747</vt:i4>
      </vt:variant>
      <vt:variant>
        <vt:i4>123</vt:i4>
      </vt:variant>
      <vt:variant>
        <vt:i4>0</vt:i4>
      </vt:variant>
      <vt:variant>
        <vt:i4>5</vt:i4>
      </vt:variant>
      <vt:variant>
        <vt:lpwstr>http://www.godaddy.com/</vt:lpwstr>
      </vt:variant>
      <vt:variant>
        <vt:lpwstr/>
      </vt:variant>
      <vt:variant>
        <vt:i4>2031673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_Toc264884724</vt:lpwstr>
      </vt:variant>
      <vt:variant>
        <vt:i4>2031673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_Toc264884723</vt:lpwstr>
      </vt:variant>
      <vt:variant>
        <vt:i4>2031673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_Toc264884722</vt:lpwstr>
      </vt:variant>
      <vt:variant>
        <vt:i4>2031673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_Toc264884721</vt:lpwstr>
      </vt:variant>
      <vt:variant>
        <vt:i4>2031673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_Toc264884720</vt:lpwstr>
      </vt:variant>
      <vt:variant>
        <vt:i4>1835065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_Toc264884719</vt:lpwstr>
      </vt:variant>
      <vt:variant>
        <vt:i4>1835065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_Toc264884718</vt:lpwstr>
      </vt:variant>
      <vt:variant>
        <vt:i4>1835065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_Toc264884717</vt:lpwstr>
      </vt:variant>
      <vt:variant>
        <vt:i4>1835065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_Toc264884716</vt:lpwstr>
      </vt:variant>
      <vt:variant>
        <vt:i4>1835065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_Toc264884715</vt:lpwstr>
      </vt:variant>
      <vt:variant>
        <vt:i4>1835065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_Toc264884714</vt:lpwstr>
      </vt:variant>
      <vt:variant>
        <vt:i4>1835065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_Toc264884713</vt:lpwstr>
      </vt:variant>
      <vt:variant>
        <vt:i4>1835065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_Toc264884712</vt:lpwstr>
      </vt:variant>
      <vt:variant>
        <vt:i4>1835065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_Toc264884711</vt:lpwstr>
      </vt:variant>
      <vt:variant>
        <vt:i4>1835065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_Toc264884710</vt:lpwstr>
      </vt:variant>
      <vt:variant>
        <vt:i4>1900601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_Toc264884709</vt:lpwstr>
      </vt:variant>
      <vt:variant>
        <vt:i4>1900601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_Toc264884708</vt:lpwstr>
      </vt:variant>
      <vt:variant>
        <vt:i4>1900601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_Toc264884707</vt:lpwstr>
      </vt:variant>
      <vt:variant>
        <vt:i4>1900601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_Toc264884706</vt:lpwstr>
      </vt:variant>
      <vt:variant>
        <vt:i4>1900601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_Toc264884705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Overskrift 1</dc:title>
  <dc:creator>Anders Jørgensen</dc:creator>
  <cp:lastModifiedBy>Thang Cao</cp:lastModifiedBy>
  <cp:revision>85</cp:revision>
  <cp:lastPrinted>2010-06-16T14:17:00Z</cp:lastPrinted>
  <dcterms:created xsi:type="dcterms:W3CDTF">2015-03-17T08:55:00Z</dcterms:created>
  <dcterms:modified xsi:type="dcterms:W3CDTF">2026-05-12T02:58:00Z</dcterms:modified>
</cp:coreProperties>
</file>